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4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5"/>
        <w:gridCol w:w="4245"/>
      </w:tblGrid>
      <w:tr w:rsidR="00246A40" w14:paraId="7BCCBE8C" w14:textId="77777777" w:rsidTr="004F28C4">
        <w:trPr>
          <w:trHeight w:hRule="exact" w:val="2410"/>
        </w:trPr>
        <w:tc>
          <w:tcPr>
            <w:tcW w:w="4245" w:type="dxa"/>
            <w:tcMar>
              <w:left w:w="0" w:type="dxa"/>
              <w:right w:w="851" w:type="dxa"/>
            </w:tcMar>
          </w:tcPr>
          <w:p w14:paraId="6A5E5583" w14:textId="1AFCABE7" w:rsidR="00246A40" w:rsidRDefault="00246A40" w:rsidP="004F28C4">
            <w:pPr>
              <w:pStyle w:val="Pavderfrences"/>
            </w:pPr>
            <w:r>
              <w:t xml:space="preserve">Référence : </w:t>
            </w:r>
            <w:r w:rsidR="00FD5614" w:rsidRPr="00C767BE">
              <w:rPr>
                <w:color w:val="000000" w:themeColor="text1"/>
              </w:rPr>
              <w:t>${IDNO_LETTRE}</w:t>
            </w:r>
          </w:p>
          <w:p w14:paraId="40037B86" w14:textId="77777777" w:rsidR="00246A40" w:rsidRDefault="00246A40" w:rsidP="004F28C4">
            <w:pPr>
              <w:pStyle w:val="Pavderfrences"/>
              <w:rPr>
                <w:rFonts w:eastAsia="Times New Roman"/>
              </w:rPr>
            </w:pPr>
          </w:p>
          <w:p w14:paraId="4464C1DD" w14:textId="77777777" w:rsidR="00FD5614" w:rsidRDefault="00FD5614" w:rsidP="00FD5614">
            <w:pPr>
              <w:pStyle w:val="Pavderfrences"/>
              <w:rPr>
                <w:color w:val="FF0000"/>
              </w:rPr>
            </w:pPr>
            <w:r>
              <w:t>Dossier suivi par </w:t>
            </w:r>
            <w:r w:rsidRPr="00503170">
              <w:rPr>
                <w:color w:val="000000" w:themeColor="text1"/>
              </w:rPr>
              <w:t>${NOM_GESTIONNAIRE}</w:t>
            </w:r>
          </w:p>
          <w:p w14:paraId="686E0CF4" w14:textId="77777777" w:rsidR="00FD5614" w:rsidRPr="00E4015E" w:rsidRDefault="00FD5614" w:rsidP="00FD5614">
            <w:pPr>
              <w:pStyle w:val="Pavderfrences"/>
              <w:rPr>
                <w:color w:val="000000" w:themeColor="text1"/>
              </w:rPr>
            </w:pPr>
            <w:r w:rsidRPr="00E4015E">
              <w:rPr>
                <w:color w:val="000000" w:themeColor="text1"/>
              </w:rPr>
              <w:t>Code</w:t>
            </w:r>
            <w:r>
              <w:rPr>
                <w:color w:val="000000" w:themeColor="text1"/>
              </w:rPr>
              <w:t xml:space="preserve"> Inrap</w:t>
            </w:r>
            <w:r w:rsidRPr="00E4015E">
              <w:rPr>
                <w:color w:val="000000" w:themeColor="text1"/>
              </w:rPr>
              <w:t> : ${CODE_IDNO}</w:t>
            </w:r>
          </w:p>
          <w:p w14:paraId="65D3FDE5" w14:textId="77777777" w:rsidR="00246A40" w:rsidRDefault="00246A40" w:rsidP="004F28C4">
            <w:pPr>
              <w:pStyle w:val="Pavderfrences"/>
            </w:pPr>
          </w:p>
          <w:p w14:paraId="002380F1" w14:textId="77777777" w:rsidR="00FD5614" w:rsidRPr="00503170" w:rsidRDefault="00FD5614" w:rsidP="00FD5614">
            <w:pPr>
              <w:pStyle w:val="Pavderfrences"/>
              <w:rPr>
                <w:color w:val="000000" w:themeColor="text1"/>
              </w:rPr>
            </w:pPr>
            <w:r w:rsidRPr="00503170">
              <w:rPr>
                <w:color w:val="000000" w:themeColor="text1"/>
              </w:rPr>
              <w:t>Tél. ${NUM_GESTIONNAIRE}</w:t>
            </w:r>
          </w:p>
          <w:p w14:paraId="36E6A4E3" w14:textId="0BB47C9D" w:rsidR="00246A40" w:rsidRDefault="00FD5614" w:rsidP="004F28C4">
            <w:pPr>
              <w:pStyle w:val="Pavderfrences"/>
              <w:rPr>
                <w:color w:val="FF0000"/>
              </w:rPr>
            </w:pPr>
            <w:r w:rsidRPr="00503170">
              <w:rPr>
                <w:color w:val="000000" w:themeColor="text1"/>
              </w:rPr>
              <w:t>${</w:t>
            </w:r>
            <w:proofErr w:type="gramStart"/>
            <w:r w:rsidRPr="00503170">
              <w:rPr>
                <w:color w:val="000000" w:themeColor="text1"/>
              </w:rPr>
              <w:t>EMAIL</w:t>
            </w:r>
            <w:proofErr w:type="gramEnd"/>
            <w:r w:rsidRPr="00503170">
              <w:rPr>
                <w:color w:val="000000" w:themeColor="text1"/>
              </w:rPr>
              <w:t>_GESTIONNAIRE}</w:t>
            </w:r>
            <w:r w:rsidR="00246A40" w:rsidRPr="003770A0">
              <w:rPr>
                <w:color w:val="FF0000"/>
              </w:rPr>
              <w:tab/>
            </w:r>
          </w:p>
          <w:p w14:paraId="495058FA" w14:textId="77777777" w:rsidR="00246A40" w:rsidRDefault="00246A40" w:rsidP="004F28C4">
            <w:pPr>
              <w:pStyle w:val="Pavderfrences"/>
              <w:rPr>
                <w:color w:val="FF0000"/>
              </w:rPr>
            </w:pPr>
          </w:p>
          <w:p w14:paraId="2A7257B9" w14:textId="77777777" w:rsidR="00246A40" w:rsidRDefault="00246A40" w:rsidP="004F28C4">
            <w:pPr>
              <w:pStyle w:val="Pavderfrences"/>
              <w:rPr>
                <w:color w:val="FF0000"/>
              </w:rPr>
            </w:pPr>
          </w:p>
          <w:p w14:paraId="7F9C1311" w14:textId="77777777" w:rsidR="00246A40" w:rsidRDefault="00246A40" w:rsidP="004F28C4">
            <w:pPr>
              <w:pStyle w:val="texteInrap"/>
              <w:spacing w:line="240" w:lineRule="auto"/>
            </w:pPr>
            <w:r>
              <w:t xml:space="preserve">Objet : </w:t>
            </w:r>
            <w:r w:rsidRPr="00422EC1">
              <w:t>demande de garde</w:t>
            </w:r>
            <w:r>
              <w:t xml:space="preserve"> pour publication</w:t>
            </w:r>
          </w:p>
          <w:p w14:paraId="21948297" w14:textId="77777777" w:rsidR="00246A40" w:rsidRDefault="00246A40" w:rsidP="004F28C4">
            <w:pPr>
              <w:pStyle w:val="texteInrap"/>
              <w:spacing w:line="240" w:lineRule="auto"/>
            </w:pPr>
          </w:p>
          <w:p w14:paraId="5962A7CE" w14:textId="77777777" w:rsidR="00246A40" w:rsidRDefault="00246A40" w:rsidP="004F28C4">
            <w:pPr>
              <w:pStyle w:val="Pavderfrences"/>
            </w:pPr>
          </w:p>
        </w:tc>
        <w:tc>
          <w:tcPr>
            <w:tcW w:w="4245" w:type="dxa"/>
            <w:tcMar>
              <w:left w:w="0" w:type="dxa"/>
              <w:right w:w="0" w:type="dxa"/>
            </w:tcMar>
          </w:tcPr>
          <w:p w14:paraId="0DF56048" w14:textId="77777777" w:rsidR="00FD5614" w:rsidRPr="00F2294D" w:rsidRDefault="00FD5614" w:rsidP="00FD5614">
            <w:pPr>
              <w:pStyle w:val="texteInrap"/>
              <w:spacing w:line="240" w:lineRule="auto"/>
              <w:rPr>
                <w:color w:val="000000" w:themeColor="text1"/>
              </w:rPr>
            </w:pPr>
            <w:r w:rsidRPr="00F2294D">
              <w:rPr>
                <w:color w:val="000000" w:themeColor="text1"/>
              </w:rPr>
              <w:t>${NOM_SRA}</w:t>
            </w:r>
          </w:p>
          <w:p w14:paraId="197B61FB" w14:textId="77777777" w:rsidR="00FD5614" w:rsidRPr="00F2294D" w:rsidRDefault="00FD5614" w:rsidP="00FD5614">
            <w:pPr>
              <w:pStyle w:val="texteInrap"/>
              <w:spacing w:line="240" w:lineRule="auto"/>
              <w:rPr>
                <w:color w:val="000000" w:themeColor="text1"/>
              </w:rPr>
            </w:pPr>
          </w:p>
          <w:p w14:paraId="41B5F033" w14:textId="2D6A9A06" w:rsidR="00246A40" w:rsidRPr="00A67751" w:rsidRDefault="00FD5614" w:rsidP="00FD5614">
            <w:pPr>
              <w:pStyle w:val="texteInrap"/>
              <w:spacing w:line="240" w:lineRule="auto"/>
              <w:rPr>
                <w:color w:val="FF0000"/>
              </w:rPr>
            </w:pPr>
            <w:r w:rsidRPr="00F2294D">
              <w:rPr>
                <w:color w:val="000000" w:themeColor="text1"/>
              </w:rPr>
              <w:t>${ADRESSE_SRA}</w:t>
            </w:r>
          </w:p>
        </w:tc>
      </w:tr>
      <w:tr w:rsidR="00FD5614" w14:paraId="5530C1B0" w14:textId="77777777" w:rsidTr="00FD5614">
        <w:trPr>
          <w:trHeight w:hRule="exact" w:val="1555"/>
        </w:trPr>
        <w:tc>
          <w:tcPr>
            <w:tcW w:w="4245" w:type="dxa"/>
            <w:tcMar>
              <w:left w:w="0" w:type="dxa"/>
              <w:right w:w="851" w:type="dxa"/>
            </w:tcMar>
          </w:tcPr>
          <w:p w14:paraId="78B701E2" w14:textId="77777777" w:rsidR="00FD5614" w:rsidRDefault="00FD5614" w:rsidP="00FD5614">
            <w:pPr>
              <w:pStyle w:val="texteInrap"/>
              <w:spacing w:line="240" w:lineRule="auto"/>
            </w:pPr>
          </w:p>
          <w:p w14:paraId="3A2D0E55" w14:textId="77777777" w:rsidR="00FD5614" w:rsidRPr="00E4015E" w:rsidRDefault="00FD5614" w:rsidP="00FD5614">
            <w:pPr>
              <w:pStyle w:val="texteInrap"/>
              <w:spacing w:line="240" w:lineRule="auto"/>
              <w:rPr>
                <w:color w:val="000000" w:themeColor="text1"/>
              </w:rPr>
            </w:pPr>
            <w:r>
              <w:t xml:space="preserve">Affaire suivie par : </w:t>
            </w:r>
            <w:r w:rsidRPr="00E4015E">
              <w:rPr>
                <w:color w:val="000000" w:themeColor="text1"/>
              </w:rPr>
              <w:t>${NOM_PRESCRI}</w:t>
            </w:r>
          </w:p>
          <w:p w14:paraId="6D8B9317" w14:textId="77777777" w:rsidR="00FD5614" w:rsidRPr="00E4015E" w:rsidRDefault="00FD5614" w:rsidP="00FD5614">
            <w:pPr>
              <w:pStyle w:val="texteInrap"/>
              <w:spacing w:line="240" w:lineRule="auto"/>
              <w:rPr>
                <w:color w:val="000000" w:themeColor="text1"/>
              </w:rPr>
            </w:pPr>
            <w:r w:rsidRPr="00E4015E">
              <w:rPr>
                <w:color w:val="000000" w:themeColor="text1"/>
              </w:rPr>
              <w:t>Nom opération : ${NOM_OP}</w:t>
            </w:r>
          </w:p>
          <w:p w14:paraId="1E96CCBF" w14:textId="77777777" w:rsidR="00FD5614" w:rsidRPr="00E4015E" w:rsidRDefault="00FD5614" w:rsidP="00FD5614">
            <w:pPr>
              <w:pStyle w:val="texteInrap"/>
              <w:spacing w:line="240" w:lineRule="auto"/>
              <w:rPr>
                <w:color w:val="000000" w:themeColor="text1"/>
              </w:rPr>
            </w:pPr>
            <w:r w:rsidRPr="00E4015E">
              <w:rPr>
                <w:color w:val="000000" w:themeColor="text1"/>
              </w:rPr>
              <w:t>Code OA : ${NUM_OA}</w:t>
            </w:r>
          </w:p>
          <w:p w14:paraId="36F1E81E" w14:textId="1A398ABD" w:rsidR="00FD5614" w:rsidRPr="003770A0" w:rsidRDefault="00FD5614" w:rsidP="00FD5614">
            <w:pPr>
              <w:pStyle w:val="texteInrap"/>
              <w:spacing w:line="240" w:lineRule="auto"/>
              <w:rPr>
                <w:color w:val="FF0000"/>
              </w:rPr>
            </w:pPr>
            <w:r w:rsidRPr="00E4015E">
              <w:rPr>
                <w:color w:val="000000" w:themeColor="text1"/>
              </w:rPr>
              <w:t>${OP</w:t>
            </w:r>
            <w:r w:rsidRPr="00E4015E">
              <w:rPr>
                <w:color w:val="000000" w:themeColor="text1"/>
              </w:rPr>
              <w:softHyphen/>
              <w:t>_TYPE}</w:t>
            </w:r>
          </w:p>
        </w:tc>
        <w:tc>
          <w:tcPr>
            <w:tcW w:w="4245" w:type="dxa"/>
            <w:tcMar>
              <w:left w:w="0" w:type="dxa"/>
              <w:right w:w="0" w:type="dxa"/>
            </w:tcMar>
          </w:tcPr>
          <w:p w14:paraId="79628FBA" w14:textId="5518D2AF" w:rsidR="00FD5614" w:rsidRDefault="00FD5614" w:rsidP="00FD5614">
            <w:pPr>
              <w:pStyle w:val="texteInrap"/>
              <w:spacing w:line="240" w:lineRule="auto"/>
            </w:pPr>
            <w:r w:rsidRPr="00EB1AA2">
              <w:rPr>
                <w:color w:val="000000" w:themeColor="text1"/>
              </w:rPr>
              <w:t>${LIEU_LETTRE}, ${DATE_LETTRE}</w:t>
            </w:r>
          </w:p>
        </w:tc>
      </w:tr>
    </w:tbl>
    <w:p w14:paraId="0939853C" w14:textId="77777777" w:rsidR="00246A40" w:rsidRDefault="005276BE" w:rsidP="00246A40">
      <w:pPr>
        <w:pStyle w:val="texteInrap"/>
        <w:tabs>
          <w:tab w:val="left" w:pos="4253"/>
        </w:tabs>
      </w:pPr>
      <w:r>
        <w:rPr>
          <w:noProof/>
        </w:rPr>
        <mc:AlternateContent>
          <mc:Choice Requires="wps">
            <w:drawing>
              <wp:anchor distT="360045" distB="0" distL="114300" distR="114300" simplePos="0" relativeHeight="251657728" behindDoc="0" locked="1" layoutInCell="1" allowOverlap="0" wp14:anchorId="129B5DD7" wp14:editId="6D6BB16F">
                <wp:simplePos x="0" y="0"/>
                <wp:positionH relativeFrom="page">
                  <wp:posOffset>504190</wp:posOffset>
                </wp:positionH>
                <wp:positionV relativeFrom="page">
                  <wp:posOffset>9253220</wp:posOffset>
                </wp:positionV>
                <wp:extent cx="1440180" cy="922020"/>
                <wp:effectExtent l="0" t="0" r="0" b="0"/>
                <wp:wrapTopAndBottom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AA548" w14:textId="77777777" w:rsidR="00FD5614" w:rsidRPr="005A025E" w:rsidRDefault="00FD5614" w:rsidP="00FD5614">
                            <w:pPr>
                              <w:spacing w:line="180" w:lineRule="exact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5A025E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4"/>
                              </w:rPr>
                              <w:t>${DIR_NOM}</w:t>
                            </w:r>
                          </w:p>
                          <w:p w14:paraId="2023C002" w14:textId="77777777" w:rsidR="00FD5614" w:rsidRPr="005A025E" w:rsidRDefault="00FD5614" w:rsidP="00FD5614">
                            <w:pPr>
                              <w:spacing w:line="180" w:lineRule="exact"/>
                              <w:rPr>
                                <w:rFonts w:ascii="Arial" w:hAnsi="Arial"/>
                                <w:bCs/>
                                <w:color w:val="000000" w:themeColor="text1"/>
                                <w:sz w:val="14"/>
                              </w:rPr>
                            </w:pPr>
                            <w:r w:rsidRPr="005A025E">
                              <w:rPr>
                                <w:rFonts w:ascii="Arial" w:hAnsi="Arial"/>
                                <w:bCs/>
                                <w:color w:val="000000" w:themeColor="text1"/>
                                <w:sz w:val="14"/>
                              </w:rPr>
                              <w:t>${DIR_ADRESSE}</w:t>
                            </w:r>
                          </w:p>
                          <w:p w14:paraId="24856FBA" w14:textId="77777777" w:rsidR="00665C26" w:rsidRDefault="004815A7">
                            <w:pPr>
                              <w:spacing w:line="180" w:lineRule="exact"/>
                              <w:rPr>
                                <w:rFonts w:ascii="Arial" w:hAnsi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inrap.fr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9B5DD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9.7pt;margin-top:728.6pt;width:113.4pt;height:72.6pt;z-index:251657728;visibility:visible;mso-wrap-style:square;mso-width-percent:0;mso-height-percent:0;mso-wrap-distance-left:9pt;mso-wrap-distance-top:28.35pt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" o:allowoverlap="f" filled="f" stroked="f">
                <v:textbox inset="0,0,0,0">
                  <w:txbxContent>
                    <w:p w14:paraId="747AA548" w14:textId="77777777" w:rsidR="00FD5614" w:rsidRPr="005A025E" w:rsidRDefault="00FD5614" w:rsidP="00FD5614">
                      <w:pPr>
                        <w:spacing w:line="180" w:lineRule="exact"/>
                        <w:rPr>
                          <w:rFonts w:ascii="Arial" w:hAnsi="Arial"/>
                          <w:b/>
                          <w:color w:val="000000" w:themeColor="text1"/>
                          <w:sz w:val="14"/>
                        </w:rPr>
                      </w:pPr>
                      <w:r w:rsidRPr="005A025E">
                        <w:rPr>
                          <w:rFonts w:ascii="Arial" w:hAnsi="Arial"/>
                          <w:b/>
                          <w:color w:val="000000" w:themeColor="text1"/>
                          <w:sz w:val="14"/>
                        </w:rPr>
                        <w:t>${DIR_NOM}</w:t>
                      </w:r>
                    </w:p>
                    <w:p w14:paraId="2023C002" w14:textId="77777777" w:rsidR="00FD5614" w:rsidRPr="005A025E" w:rsidRDefault="00FD5614" w:rsidP="00FD5614">
                      <w:pPr>
                        <w:spacing w:line="180" w:lineRule="exact"/>
                        <w:rPr>
                          <w:rFonts w:ascii="Arial" w:hAnsi="Arial"/>
                          <w:bCs/>
                          <w:color w:val="000000" w:themeColor="text1"/>
                          <w:sz w:val="14"/>
                        </w:rPr>
                      </w:pPr>
                      <w:r w:rsidRPr="005A025E">
                        <w:rPr>
                          <w:rFonts w:ascii="Arial" w:hAnsi="Arial"/>
                          <w:bCs/>
                          <w:color w:val="000000" w:themeColor="text1"/>
                          <w:sz w:val="14"/>
                        </w:rPr>
                        <w:t>${DIR_ADRESSE}</w:t>
                      </w:r>
                    </w:p>
                    <w:p w14:paraId="24856FBA" w14:textId="77777777" w:rsidR="00665C26" w:rsidRDefault="004815A7">
                      <w:pPr>
                        <w:spacing w:line="180" w:lineRule="exact"/>
                        <w:rPr>
                          <w:rFonts w:ascii="Arial" w:hAnsi="Arial"/>
                          <w:sz w:val="14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inrap.fr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</w:p>
    <w:p w14:paraId="3B8F6208" w14:textId="7A5659FB" w:rsidR="00246A40" w:rsidRDefault="00246A40" w:rsidP="00246A40">
      <w:pPr>
        <w:pStyle w:val="texteInrap"/>
        <w:tabs>
          <w:tab w:val="left" w:pos="4253"/>
        </w:tabs>
      </w:pPr>
      <w:r>
        <w:t>Madame, Monsieur</w:t>
      </w:r>
    </w:p>
    <w:p w14:paraId="5342178B" w14:textId="77777777" w:rsidR="00246A40" w:rsidRDefault="00246A40" w:rsidP="00246A40">
      <w:pPr>
        <w:pStyle w:val="texteInrap"/>
        <w:tabs>
          <w:tab w:val="left" w:pos="4253"/>
        </w:tabs>
      </w:pPr>
    </w:p>
    <w:p w14:paraId="1F4D3BC8" w14:textId="77777777" w:rsidR="00FD5614" w:rsidRDefault="00FD5614" w:rsidP="00FD5614">
      <w:pPr>
        <w:pStyle w:val="texteInrap"/>
        <w:tabs>
          <w:tab w:val="left" w:pos="4253"/>
        </w:tabs>
      </w:pPr>
      <w:r>
        <w:t>Par arrêté en date du ${DATE_PRESCRI}, vous avez prescrit l’intervention citée en objet. En date du ${DATE_RAPPORT}, ${NOM_RO} responsable scientifique titulaire de l’autorisation référencée ${NUM_AUTOFOUILLE}</w:t>
      </w:r>
      <w:r w:rsidRPr="00E4015E">
        <w:rPr>
          <w:color w:val="000000" w:themeColor="text1"/>
        </w:rPr>
        <w:t xml:space="preserve"> en date ${DATE_AUTOFOUILLE} a remis </w:t>
      </w:r>
      <w:r>
        <w:t>son rapport d’opération à vos services.</w:t>
      </w:r>
    </w:p>
    <w:p w14:paraId="41B4C22A" w14:textId="77777777" w:rsidR="00246A40" w:rsidRDefault="00246A40" w:rsidP="00246A40">
      <w:pPr>
        <w:pStyle w:val="texteInrap"/>
        <w:tabs>
          <w:tab w:val="left" w:pos="4253"/>
        </w:tabs>
      </w:pPr>
    </w:p>
    <w:p w14:paraId="4E898E76" w14:textId="3429439A" w:rsidR="00246A40" w:rsidRDefault="00246A40" w:rsidP="00246A40">
      <w:pPr>
        <w:pStyle w:val="texteInrap"/>
        <w:tabs>
          <w:tab w:val="left" w:pos="4253"/>
        </w:tabs>
      </w:pPr>
      <w:r w:rsidRPr="00422EC1">
        <w:t xml:space="preserve">Cette opération devant faire l’objet d’une publication, nous vous sollicitons pour la garde de la collection jusqu’au </w:t>
      </w:r>
      <w:r w:rsidR="00633B7B">
        <w:t>${DATE_FINGARDE}.</w:t>
      </w:r>
    </w:p>
    <w:p w14:paraId="0E2B3078" w14:textId="77777777" w:rsidR="00246A40" w:rsidRDefault="00246A40" w:rsidP="00246A40">
      <w:pPr>
        <w:pStyle w:val="texteInrap"/>
        <w:tabs>
          <w:tab w:val="left" w:pos="4253"/>
        </w:tabs>
      </w:pPr>
    </w:p>
    <w:p w14:paraId="29EF18C7" w14:textId="493104DE" w:rsidR="00246A40" w:rsidRDefault="00246A40" w:rsidP="00246A40">
      <w:pPr>
        <w:pStyle w:val="texteInrap"/>
        <w:tabs>
          <w:tab w:val="left" w:pos="4253"/>
        </w:tabs>
      </w:pPr>
      <w:r w:rsidRPr="00422EC1">
        <w:t xml:space="preserve">Je vous remercie de prendre l’attache de </w:t>
      </w:r>
      <w:r w:rsidR="00FD5614" w:rsidRPr="00503170">
        <w:rPr>
          <w:color w:val="000000" w:themeColor="text1"/>
        </w:rPr>
        <w:t>${NOM_GESTIONNAIRE},</w:t>
      </w:r>
      <w:r w:rsidR="00FD5614">
        <w:rPr>
          <w:color w:val="000000" w:themeColor="text1"/>
        </w:rPr>
        <w:t xml:space="preserve"> </w:t>
      </w:r>
      <w:r w:rsidRPr="00422EC1">
        <w:t>gestionnaire de collections archéologiques afin de confirmer votre accord sur cette demande.</w:t>
      </w:r>
      <w:r>
        <w:t xml:space="preserve"> Durant cette période la collection archéologique sera conservée au sein du </w:t>
      </w:r>
      <w:r w:rsidR="00FD5614" w:rsidRPr="00503170">
        <w:rPr>
          <w:color w:val="000000" w:themeColor="text1"/>
        </w:rPr>
        <w:t>${LIEU_ENTREE}</w:t>
      </w:r>
      <w:r w:rsidR="00FD5614">
        <w:rPr>
          <w:color w:val="000000" w:themeColor="text1"/>
        </w:rPr>
        <w:t xml:space="preserve"> - Inrap</w:t>
      </w:r>
      <w:r w:rsidR="00FD5614" w:rsidRPr="00503170">
        <w:rPr>
          <w:color w:val="000000" w:themeColor="text1"/>
        </w:rPr>
        <w:t>.</w:t>
      </w:r>
    </w:p>
    <w:p w14:paraId="54965213" w14:textId="77777777" w:rsidR="00246A40" w:rsidRDefault="00246A40" w:rsidP="00246A40">
      <w:pPr>
        <w:pStyle w:val="texteInrap"/>
        <w:tabs>
          <w:tab w:val="left" w:pos="4253"/>
        </w:tabs>
        <w:spacing w:line="240" w:lineRule="auto"/>
      </w:pPr>
    </w:p>
    <w:p w14:paraId="25D77D31" w14:textId="77777777" w:rsidR="00246A40" w:rsidRDefault="00246A40" w:rsidP="00246A40">
      <w:pPr>
        <w:pStyle w:val="texteInrap"/>
        <w:tabs>
          <w:tab w:val="left" w:pos="4253"/>
        </w:tabs>
        <w:spacing w:line="240" w:lineRule="auto"/>
      </w:pPr>
      <w:r>
        <w:t>Je vous prie de recevoir, Madame, Monsieur, l’expression de mes sincères salutations.</w:t>
      </w:r>
    </w:p>
    <w:p w14:paraId="56EA95EB" w14:textId="77777777" w:rsidR="00246A40" w:rsidRDefault="00246A40" w:rsidP="00246A40">
      <w:pPr>
        <w:pStyle w:val="texteInrap"/>
        <w:tabs>
          <w:tab w:val="left" w:pos="4253"/>
        </w:tabs>
        <w:spacing w:line="240" w:lineRule="auto"/>
      </w:pPr>
    </w:p>
    <w:p w14:paraId="3B40B884" w14:textId="77777777" w:rsidR="00F5454D" w:rsidRDefault="00F5454D" w:rsidP="00FD5614">
      <w:pPr>
        <w:pStyle w:val="texteInrap"/>
        <w:tabs>
          <w:tab w:val="left" w:pos="4253"/>
        </w:tabs>
        <w:spacing w:line="240" w:lineRule="auto"/>
      </w:pPr>
    </w:p>
    <w:p w14:paraId="393AFC87" w14:textId="3A4319C7" w:rsidR="00246A40" w:rsidRPr="00A67751" w:rsidRDefault="00FD5614" w:rsidP="00FD5614">
      <w:pPr>
        <w:pStyle w:val="texteInrap"/>
        <w:tabs>
          <w:tab w:val="left" w:pos="4253"/>
        </w:tabs>
        <w:spacing w:line="240" w:lineRule="auto"/>
        <w:rPr>
          <w:color w:val="FF0000"/>
        </w:rPr>
      </w:pPr>
      <w:r w:rsidRPr="00E4015E">
        <w:rPr>
          <w:color w:val="000000" w:themeColor="text1"/>
        </w:rPr>
        <w:t>${DAST_NOM}</w:t>
      </w:r>
    </w:p>
    <w:p w14:paraId="26F6A408" w14:textId="3CF375E5" w:rsidR="00246A40" w:rsidRDefault="00246A40" w:rsidP="00FD5614">
      <w:pPr>
        <w:pStyle w:val="texteInrap"/>
        <w:tabs>
          <w:tab w:val="left" w:pos="4253"/>
        </w:tabs>
        <w:spacing w:line="240" w:lineRule="auto"/>
      </w:pPr>
      <w:r>
        <w:t>Directeur adjoint scientifique et technique</w:t>
      </w:r>
    </w:p>
    <w:p w14:paraId="3988FD77" w14:textId="0F7CA33F" w:rsidR="00665C26" w:rsidRDefault="00665C26" w:rsidP="00246A40">
      <w:pPr>
        <w:pStyle w:val="texteInrap"/>
      </w:pPr>
    </w:p>
    <w:p w14:paraId="57708496" w14:textId="77777777" w:rsidR="005276BE" w:rsidRDefault="005276BE">
      <w:pPr>
        <w:pStyle w:val="texteInrap"/>
        <w:spacing w:line="240" w:lineRule="auto"/>
      </w:pPr>
    </w:p>
    <w:sectPr w:rsidR="005276BE" w:rsidSect="003A5FF6">
      <w:headerReference w:type="default" r:id="rId6"/>
      <w:headerReference w:type="first" r:id="rId7"/>
      <w:pgSz w:w="11906" w:h="16838"/>
      <w:pgMar w:top="2835" w:right="1701" w:bottom="1701" w:left="1985" w:header="1985" w:footer="567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A55B1" w14:textId="77777777" w:rsidR="003A5FF6" w:rsidRDefault="003A5FF6">
      <w:r>
        <w:separator/>
      </w:r>
    </w:p>
  </w:endnote>
  <w:endnote w:type="continuationSeparator" w:id="0">
    <w:p w14:paraId="727A11D3" w14:textId="77777777" w:rsidR="003A5FF6" w:rsidRDefault="003A5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1C9AE" w14:textId="77777777" w:rsidR="003A5FF6" w:rsidRDefault="003A5FF6">
      <w:r>
        <w:separator/>
      </w:r>
    </w:p>
  </w:footnote>
  <w:footnote w:type="continuationSeparator" w:id="0">
    <w:p w14:paraId="6B607237" w14:textId="77777777" w:rsidR="003A5FF6" w:rsidRDefault="003A5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D8BE0" w14:textId="77777777" w:rsidR="00665C26" w:rsidRDefault="004815A7">
    <w:pPr>
      <w:pStyle w:val="Pavderfrences"/>
    </w:pPr>
    <w:r>
      <w:t>Référence : CTV/JS/642</w:t>
    </w:r>
  </w:p>
  <w:p w14:paraId="61BBEBC9" w14:textId="39CA8C6B" w:rsidR="00665C26" w:rsidRDefault="004815A7">
    <w:pPr>
      <w:pStyle w:val="Pavderfrences"/>
    </w:pPr>
    <w:r>
      <w:rPr>
        <w:rFonts w:eastAsia="Times New Roman"/>
      </w:rPr>
      <w:t xml:space="preserve">Page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 PAGE </w:instrText>
    </w:r>
    <w:r>
      <w:rPr>
        <w:rFonts w:eastAsia="Times New Roman"/>
      </w:rPr>
      <w:fldChar w:fldCharType="separate"/>
    </w:r>
    <w:r w:rsidR="00246A40">
      <w:rPr>
        <w:rFonts w:eastAsia="Times New Roman"/>
        <w:noProof/>
      </w:rPr>
      <w:t>2</w:t>
    </w:r>
    <w:r>
      <w:rPr>
        <w:rFonts w:eastAsia="Times New Roman"/>
      </w:rPr>
      <w:fldChar w:fldCharType="end"/>
    </w:r>
    <w:r>
      <w:rPr>
        <w:rFonts w:eastAsia="Times New Roman"/>
      </w:rPr>
      <w:t xml:space="preserve"> sur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 NUMPAGES </w:instrText>
    </w:r>
    <w:r>
      <w:rPr>
        <w:rFonts w:eastAsia="Times New Roman"/>
      </w:rPr>
      <w:fldChar w:fldCharType="separate"/>
    </w:r>
    <w:r w:rsidR="00246A40">
      <w:rPr>
        <w:rFonts w:eastAsia="Times New Roman"/>
        <w:noProof/>
      </w:rPr>
      <w:t>2</w:t>
    </w:r>
    <w:r>
      <w:rPr>
        <w:rFonts w:eastAsia="Times New Roman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4904" w14:textId="0379F6FF" w:rsidR="00665C26" w:rsidRDefault="00B83C97">
    <w:pPr>
      <w:rPr>
        <w:rFonts w:ascii="Arial" w:hAnsi="Arial"/>
        <w:b/>
        <w:sz w:val="18"/>
      </w:rPr>
    </w:pPr>
    <w:r>
      <w:rPr>
        <w:rFonts w:ascii="Arial" w:hAnsi="Arial"/>
        <w:b/>
        <w:noProof/>
        <w:sz w:val="18"/>
      </w:rPr>
      <w:drawing>
        <wp:anchor distT="0" distB="0" distL="114300" distR="114300" simplePos="0" relativeHeight="251660800" behindDoc="1" locked="0" layoutInCell="1" allowOverlap="1" wp14:anchorId="1CD6A328" wp14:editId="6F5C43DF">
          <wp:simplePos x="0" y="0"/>
          <wp:positionH relativeFrom="margin">
            <wp:posOffset>-711871</wp:posOffset>
          </wp:positionH>
          <wp:positionV relativeFrom="paragraph">
            <wp:posOffset>-942975</wp:posOffset>
          </wp:positionV>
          <wp:extent cx="1223717" cy="1108710"/>
          <wp:effectExtent l="0" t="0" r="0" b="889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wnchmrlt:Desktop:XAVIER:Boulot:c-album:INRAP:_INR - docs charte:INR - docs charte - logos:LOGOS_ETAT:MIN_Culture_N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23717" cy="1108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Times New Roman" w:hAnsi="Arial"/>
        <w:b/>
        <w:noProof/>
        <w:sz w:val="16"/>
      </w:rPr>
      <w:drawing>
        <wp:anchor distT="0" distB="0" distL="114300" distR="114300" simplePos="0" relativeHeight="251659776" behindDoc="0" locked="0" layoutInCell="1" allowOverlap="1" wp14:anchorId="427F7C79" wp14:editId="79054C9B">
          <wp:simplePos x="0" y="0"/>
          <wp:positionH relativeFrom="column">
            <wp:posOffset>4119880</wp:posOffset>
          </wp:positionH>
          <wp:positionV relativeFrom="paragraph">
            <wp:posOffset>-812800</wp:posOffset>
          </wp:positionV>
          <wp:extent cx="1814195" cy="607060"/>
          <wp:effectExtent l="0" t="0" r="0" b="254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wnchmrlt:Desktop:XAVIER:Boulot:c-album:INRAP:_INR - docs charte:INR - docs charte - logos:LOGOS_INRAP_HORIZONTAL:INRAP_HORIZONTAL_NB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1419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6BE"/>
    <w:rsid w:val="001F03A3"/>
    <w:rsid w:val="00246A40"/>
    <w:rsid w:val="00305EE3"/>
    <w:rsid w:val="003A5FF6"/>
    <w:rsid w:val="003F3FAD"/>
    <w:rsid w:val="004815A7"/>
    <w:rsid w:val="004D31AA"/>
    <w:rsid w:val="005276BE"/>
    <w:rsid w:val="00553221"/>
    <w:rsid w:val="00633B7B"/>
    <w:rsid w:val="00665C26"/>
    <w:rsid w:val="00687CD0"/>
    <w:rsid w:val="006A1108"/>
    <w:rsid w:val="006C2902"/>
    <w:rsid w:val="006D7F4D"/>
    <w:rsid w:val="006E7831"/>
    <w:rsid w:val="008B779D"/>
    <w:rsid w:val="00A30CF2"/>
    <w:rsid w:val="00B83C97"/>
    <w:rsid w:val="00BD166B"/>
    <w:rsid w:val="00D00464"/>
    <w:rsid w:val="00D87CF3"/>
    <w:rsid w:val="00DF7FBF"/>
    <w:rsid w:val="00F43584"/>
    <w:rsid w:val="00F5454D"/>
    <w:rsid w:val="00F55AC1"/>
    <w:rsid w:val="00FD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163F2F"/>
  <w15:docId w15:val="{C9A183BA-2E3F-496E-BEF8-9FFA63C4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Inrap">
    <w:name w:val="texte Inrap"/>
    <w:basedOn w:val="Normal"/>
    <w:pPr>
      <w:spacing w:line="280" w:lineRule="exact"/>
    </w:pPr>
  </w:style>
  <w:style w:type="paragraph" w:customStyle="1" w:styleId="Pavderfrences">
    <w:name w:val="Pavé de références"/>
    <w:basedOn w:val="texteInrap"/>
    <w:pPr>
      <w:spacing w:line="240" w:lineRule="auto"/>
    </w:pPr>
    <w:rPr>
      <w:sz w:val="18"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4358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58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AOUL\Desktop\070208_enteteint_dir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C:\Users\BRAOUL\Desktop\070208_enteteint_dir.dot</Template>
  <TotalTime>4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Pessac, le 26 janvier 2006</vt:lpstr>
    </vt:vector>
  </TitlesOfParts>
  <Company>LM</Company>
  <LinksUpToDate>false</LinksUpToDate>
  <CharactersWithSpaces>1185</CharactersWithSpaces>
  <SharedDoc>false</SharedDoc>
  <HLinks>
    <vt:vector size="6" baseType="variant">
      <vt:variant>
        <vt:i4>5767227</vt:i4>
      </vt:variant>
      <vt:variant>
        <vt:i4>-1</vt:i4>
      </vt:variant>
      <vt:variant>
        <vt:i4>2053</vt:i4>
      </vt:variant>
      <vt:variant>
        <vt:i4>1</vt:i4>
      </vt:variant>
      <vt:variant>
        <vt:lpwstr>:Inrap_iL4.jpg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Pessac, le 26 janvier 2006</dc:title>
  <dc:subject/>
  <dc:creator>Administrateur</dc:creator>
  <cp:keywords/>
  <cp:lastModifiedBy>Batch2 IdéesCulture</cp:lastModifiedBy>
  <cp:revision>7</cp:revision>
  <cp:lastPrinted>2007-02-02T17:16:00Z</cp:lastPrinted>
  <dcterms:created xsi:type="dcterms:W3CDTF">2022-10-17T08:04:00Z</dcterms:created>
  <dcterms:modified xsi:type="dcterms:W3CDTF">2023-12-19T11:04:00Z</dcterms:modified>
</cp:coreProperties>
</file>