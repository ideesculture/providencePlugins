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849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245"/>
        <w:gridCol w:w="4245"/>
      </w:tblGrid>
      <w:tr w:rsidR="00CA6EAF" w14:paraId="2C08190E" w14:textId="77777777" w:rsidTr="004F28C4">
        <w:trPr>
          <w:trHeight w:hRule="exact" w:val="2410"/>
        </w:trPr>
        <w:tc>
          <w:tcPr>
            <w:tcW w:w="4245" w:type="dxa"/>
            <w:tcMar>
              <w:left w:w="0" w:type="dxa"/>
              <w:right w:w="851" w:type="dxa"/>
            </w:tcMar>
          </w:tcPr>
          <w:p w14:paraId="054420D9" w14:textId="295B8047" w:rsidR="00CA6EAF" w:rsidRPr="005B0524" w:rsidRDefault="00CA6EAF" w:rsidP="004F28C4">
            <w:pPr>
              <w:pStyle w:val="Pavderfrences"/>
              <w:rPr>
                <w:color w:val="000000" w:themeColor="text1"/>
              </w:rPr>
            </w:pPr>
            <w:r w:rsidRPr="005B0524">
              <w:rPr>
                <w:color w:val="000000" w:themeColor="text1"/>
              </w:rPr>
              <w:t xml:space="preserve">Référence : </w:t>
            </w:r>
            <w:r w:rsidR="005B0524" w:rsidRPr="005B0524">
              <w:rPr>
                <w:color w:val="000000" w:themeColor="text1"/>
              </w:rPr>
              <w:t>${IDNO_LETTRE}</w:t>
            </w:r>
          </w:p>
          <w:p w14:paraId="21ACCB92" w14:textId="77777777" w:rsidR="00CA6EAF" w:rsidRDefault="00CA6EAF" w:rsidP="004F28C4">
            <w:pPr>
              <w:pStyle w:val="Pavderfrences"/>
              <w:rPr>
                <w:rFonts w:eastAsia="Times New Roman"/>
              </w:rPr>
            </w:pPr>
          </w:p>
          <w:p w14:paraId="3654FC36" w14:textId="77777777" w:rsidR="005B0524" w:rsidRDefault="005B0524" w:rsidP="005B0524">
            <w:pPr>
              <w:pStyle w:val="Pavderfrences"/>
              <w:rPr>
                <w:color w:val="FF0000"/>
              </w:rPr>
            </w:pPr>
            <w:r>
              <w:t>Dossier suivi par </w:t>
            </w:r>
            <w:r w:rsidRPr="00503170">
              <w:rPr>
                <w:color w:val="000000" w:themeColor="text1"/>
              </w:rPr>
              <w:t>${NOM_GESTIONNAIRE}</w:t>
            </w:r>
          </w:p>
          <w:p w14:paraId="755C63FA" w14:textId="77777777" w:rsidR="005B0524" w:rsidRPr="00E4015E" w:rsidRDefault="005B0524" w:rsidP="005B0524">
            <w:pPr>
              <w:pStyle w:val="Pavderfrences"/>
              <w:rPr>
                <w:color w:val="000000" w:themeColor="text1"/>
              </w:rPr>
            </w:pPr>
            <w:r w:rsidRPr="00E4015E">
              <w:rPr>
                <w:color w:val="000000" w:themeColor="text1"/>
              </w:rPr>
              <w:t>Code</w:t>
            </w:r>
            <w:r>
              <w:rPr>
                <w:color w:val="000000" w:themeColor="text1"/>
              </w:rPr>
              <w:t xml:space="preserve"> Inrap</w:t>
            </w:r>
            <w:r w:rsidRPr="00E4015E">
              <w:rPr>
                <w:color w:val="000000" w:themeColor="text1"/>
              </w:rPr>
              <w:t> : ${CODE_IDNO}</w:t>
            </w:r>
          </w:p>
          <w:p w14:paraId="53FAEABF" w14:textId="77777777" w:rsidR="00CA6EAF" w:rsidRDefault="00CA6EAF" w:rsidP="004F28C4">
            <w:pPr>
              <w:pStyle w:val="Pavderfrences"/>
            </w:pPr>
          </w:p>
          <w:p w14:paraId="4A922319" w14:textId="77777777" w:rsidR="005B0524" w:rsidRPr="00503170" w:rsidRDefault="005B0524" w:rsidP="005B0524">
            <w:pPr>
              <w:pStyle w:val="Pavderfrences"/>
              <w:rPr>
                <w:color w:val="000000" w:themeColor="text1"/>
              </w:rPr>
            </w:pPr>
            <w:r w:rsidRPr="00503170">
              <w:rPr>
                <w:color w:val="000000" w:themeColor="text1"/>
              </w:rPr>
              <w:t>Tél. ${NUM_GESTIONNAIRE}</w:t>
            </w:r>
          </w:p>
          <w:p w14:paraId="684A35EF" w14:textId="63594654" w:rsidR="00CA6EAF" w:rsidRDefault="005B0524" w:rsidP="005B0524">
            <w:pPr>
              <w:pStyle w:val="Pavderfrences"/>
              <w:rPr>
                <w:color w:val="FF0000"/>
              </w:rPr>
            </w:pPr>
            <w:r w:rsidRPr="00503170">
              <w:rPr>
                <w:color w:val="000000" w:themeColor="text1"/>
              </w:rPr>
              <w:t>${EMAIL_GESTIONNAIRE}</w:t>
            </w:r>
            <w:r w:rsidR="00CA6EAF" w:rsidRPr="003770A0">
              <w:rPr>
                <w:color w:val="FF0000"/>
              </w:rPr>
              <w:tab/>
            </w:r>
          </w:p>
          <w:p w14:paraId="02040DE9" w14:textId="77777777" w:rsidR="00CA6EAF" w:rsidRDefault="00CA6EAF" w:rsidP="004F28C4">
            <w:pPr>
              <w:pStyle w:val="Pavderfrences"/>
              <w:rPr>
                <w:color w:val="FF0000"/>
              </w:rPr>
            </w:pPr>
          </w:p>
          <w:p w14:paraId="70964F53" w14:textId="77777777" w:rsidR="00CA6EAF" w:rsidRDefault="00CA6EAF" w:rsidP="004F28C4">
            <w:pPr>
              <w:pStyle w:val="Pavderfrences"/>
              <w:rPr>
                <w:color w:val="FF0000"/>
              </w:rPr>
            </w:pPr>
          </w:p>
          <w:p w14:paraId="516E1F63" w14:textId="19D163A6" w:rsidR="00CA6EAF" w:rsidRPr="00CA1563" w:rsidRDefault="00CA6EAF" w:rsidP="004F28C4">
            <w:pPr>
              <w:pStyle w:val="texteInrap"/>
              <w:spacing w:line="240" w:lineRule="auto"/>
              <w:rPr>
                <w:color w:val="000000" w:themeColor="text1"/>
              </w:rPr>
            </w:pPr>
            <w:r w:rsidRPr="00CA1563">
              <w:rPr>
                <w:color w:val="000000" w:themeColor="text1"/>
              </w:rPr>
              <w:t xml:space="preserve">Objet : </w:t>
            </w:r>
            <w:r w:rsidR="00CA1563" w:rsidRPr="00CA1563">
              <w:rPr>
                <w:color w:val="000000" w:themeColor="text1"/>
              </w:rPr>
              <w:t>${OBJET_LETTRE}</w:t>
            </w:r>
          </w:p>
          <w:p w14:paraId="08B6E9AB" w14:textId="77777777" w:rsidR="00CA6EAF" w:rsidRDefault="00CA6EAF" w:rsidP="004F28C4">
            <w:pPr>
              <w:pStyle w:val="texteInrap"/>
              <w:spacing w:line="240" w:lineRule="auto"/>
            </w:pPr>
          </w:p>
          <w:p w14:paraId="6C2EEA48" w14:textId="77777777" w:rsidR="00CA6EAF" w:rsidRDefault="00CA6EAF" w:rsidP="004F28C4">
            <w:pPr>
              <w:pStyle w:val="Pavderfrences"/>
            </w:pPr>
          </w:p>
        </w:tc>
        <w:tc>
          <w:tcPr>
            <w:tcW w:w="4245" w:type="dxa"/>
            <w:tcMar>
              <w:left w:w="0" w:type="dxa"/>
              <w:right w:w="0" w:type="dxa"/>
            </w:tcMar>
          </w:tcPr>
          <w:p w14:paraId="524A3975" w14:textId="77777777" w:rsidR="00CA1563" w:rsidRPr="00CA1563" w:rsidRDefault="00CA1563" w:rsidP="00CA1563">
            <w:pPr>
              <w:pStyle w:val="texteInrap"/>
              <w:spacing w:line="240" w:lineRule="auto"/>
              <w:rPr>
                <w:color w:val="000000" w:themeColor="text1"/>
              </w:rPr>
            </w:pPr>
            <w:r w:rsidRPr="00CA1563">
              <w:rPr>
                <w:color w:val="000000" w:themeColor="text1"/>
              </w:rPr>
              <w:t>${NOM_INTERLOCUTEUR}</w:t>
            </w:r>
          </w:p>
          <w:p w14:paraId="048B0F54" w14:textId="77777777" w:rsidR="00CA1563" w:rsidRPr="00CA1563" w:rsidRDefault="00CA1563" w:rsidP="00CA1563">
            <w:pPr>
              <w:pStyle w:val="texteInrap"/>
              <w:spacing w:line="240" w:lineRule="auto"/>
              <w:rPr>
                <w:color w:val="000000" w:themeColor="text1"/>
              </w:rPr>
            </w:pPr>
          </w:p>
          <w:p w14:paraId="65D7CA7A" w14:textId="77777777" w:rsidR="00CA1563" w:rsidRPr="00CA1563" w:rsidRDefault="00CA1563" w:rsidP="00CA1563">
            <w:pPr>
              <w:pStyle w:val="texteInrap"/>
              <w:spacing w:line="240" w:lineRule="auto"/>
              <w:rPr>
                <w:color w:val="000000" w:themeColor="text1"/>
              </w:rPr>
            </w:pPr>
            <w:r w:rsidRPr="00CA1563">
              <w:rPr>
                <w:color w:val="000000" w:themeColor="text1"/>
              </w:rPr>
              <w:t>${ADRESSE_INTERLOCUTEUR}</w:t>
            </w:r>
          </w:p>
          <w:p w14:paraId="5366DBB9" w14:textId="6379CA13" w:rsidR="00CA6EAF" w:rsidRPr="00CA1563" w:rsidRDefault="00CA6EAF" w:rsidP="004F28C4">
            <w:pPr>
              <w:pStyle w:val="texteInrap"/>
              <w:spacing w:line="240" w:lineRule="auto"/>
              <w:rPr>
                <w:color w:val="000000" w:themeColor="text1"/>
              </w:rPr>
            </w:pPr>
          </w:p>
        </w:tc>
      </w:tr>
      <w:tr w:rsidR="00CA6EAF" w14:paraId="22CA08E2" w14:textId="77777777" w:rsidTr="004F28C4">
        <w:trPr>
          <w:trHeight w:hRule="exact" w:val="1495"/>
        </w:trPr>
        <w:tc>
          <w:tcPr>
            <w:tcW w:w="4245" w:type="dxa"/>
            <w:tcMar>
              <w:left w:w="0" w:type="dxa"/>
              <w:right w:w="851" w:type="dxa"/>
            </w:tcMar>
          </w:tcPr>
          <w:p w14:paraId="4DB6078D" w14:textId="77777777" w:rsidR="00CA6EAF" w:rsidRDefault="00CA6EAF" w:rsidP="004F28C4">
            <w:pPr>
              <w:pStyle w:val="texteInrap"/>
              <w:spacing w:line="240" w:lineRule="auto"/>
            </w:pPr>
          </w:p>
          <w:p w14:paraId="18093A51" w14:textId="77777777" w:rsidR="005B0524" w:rsidRPr="00E4015E" w:rsidRDefault="005B0524" w:rsidP="005B0524">
            <w:pPr>
              <w:pStyle w:val="texteInrap"/>
              <w:spacing w:line="240" w:lineRule="auto"/>
              <w:rPr>
                <w:color w:val="000000" w:themeColor="text1"/>
              </w:rPr>
            </w:pPr>
            <w:r w:rsidRPr="00E4015E">
              <w:rPr>
                <w:color w:val="000000" w:themeColor="text1"/>
              </w:rPr>
              <w:t>Nom opération : ${NOM_OP}</w:t>
            </w:r>
          </w:p>
          <w:p w14:paraId="350EF6EA" w14:textId="77777777" w:rsidR="005B0524" w:rsidRPr="00E4015E" w:rsidRDefault="005B0524" w:rsidP="005B0524">
            <w:pPr>
              <w:pStyle w:val="texteInrap"/>
              <w:spacing w:line="240" w:lineRule="auto"/>
              <w:rPr>
                <w:color w:val="000000" w:themeColor="text1"/>
              </w:rPr>
            </w:pPr>
            <w:r w:rsidRPr="00E4015E">
              <w:rPr>
                <w:color w:val="000000" w:themeColor="text1"/>
              </w:rPr>
              <w:t>Code OA : ${NUM_OA}</w:t>
            </w:r>
          </w:p>
          <w:p w14:paraId="24C5FA38" w14:textId="1A233F69" w:rsidR="00CA6EAF" w:rsidRPr="003770A0" w:rsidRDefault="005B0524" w:rsidP="005B0524">
            <w:pPr>
              <w:pStyle w:val="texteInrap"/>
              <w:spacing w:line="240" w:lineRule="auto"/>
              <w:rPr>
                <w:color w:val="FF0000"/>
              </w:rPr>
            </w:pPr>
            <w:r w:rsidRPr="00E4015E">
              <w:rPr>
                <w:color w:val="000000" w:themeColor="text1"/>
              </w:rPr>
              <w:t>${OP_TYPE}</w:t>
            </w:r>
          </w:p>
        </w:tc>
        <w:tc>
          <w:tcPr>
            <w:tcW w:w="4245" w:type="dxa"/>
            <w:tcMar>
              <w:left w:w="0" w:type="dxa"/>
              <w:right w:w="0" w:type="dxa"/>
            </w:tcMar>
          </w:tcPr>
          <w:p w14:paraId="5A1CED57" w14:textId="5CAEC6F2" w:rsidR="00CA6EAF" w:rsidRDefault="005B0524" w:rsidP="004F28C4">
            <w:pPr>
              <w:pStyle w:val="texteInrap"/>
              <w:spacing w:line="240" w:lineRule="auto"/>
            </w:pPr>
            <w:r w:rsidRPr="00EB1AA2">
              <w:rPr>
                <w:color w:val="000000" w:themeColor="text1"/>
              </w:rPr>
              <w:t>${LIEU_LETTRE}, ${DATE_LETTRE}</w:t>
            </w:r>
          </w:p>
        </w:tc>
      </w:tr>
    </w:tbl>
    <w:p w14:paraId="0E594CD0" w14:textId="4293F9FB" w:rsidR="00665C26" w:rsidRDefault="005276BE" w:rsidP="00CA6EAF">
      <w:pPr>
        <w:pStyle w:val="texteInrap"/>
      </w:pPr>
      <w:r>
        <w:rPr>
          <w:noProof/>
        </w:rPr>
        <mc:AlternateContent>
          <mc:Choice Requires="wps">
            <w:drawing>
              <wp:anchor distT="360045" distB="0" distL="114300" distR="114300" simplePos="0" relativeHeight="251657728" behindDoc="0" locked="1" layoutInCell="1" allowOverlap="0" wp14:anchorId="129B5DD7" wp14:editId="6D6BB16F">
                <wp:simplePos x="0" y="0"/>
                <wp:positionH relativeFrom="page">
                  <wp:posOffset>504190</wp:posOffset>
                </wp:positionH>
                <wp:positionV relativeFrom="page">
                  <wp:posOffset>9253220</wp:posOffset>
                </wp:positionV>
                <wp:extent cx="1440180" cy="922020"/>
                <wp:effectExtent l="0" t="0" r="0" b="0"/>
                <wp:wrapTopAndBottom/>
                <wp:docPr id="1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40180" cy="9220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8ED269D" w14:textId="77777777" w:rsidR="00DE39BB" w:rsidRPr="005A025E" w:rsidRDefault="00DE39BB" w:rsidP="00DE39BB">
                            <w:pPr>
                              <w:spacing w:line="180" w:lineRule="exact"/>
                              <w:rPr>
                                <w:rFonts w:ascii="Arial" w:hAnsi="Arial"/>
                                <w:b/>
                                <w:color w:val="000000" w:themeColor="text1"/>
                                <w:sz w:val="14"/>
                              </w:rPr>
                            </w:pPr>
                            <w:r w:rsidRPr="005A025E">
                              <w:rPr>
                                <w:rFonts w:ascii="Arial" w:hAnsi="Arial"/>
                                <w:b/>
                                <w:color w:val="000000" w:themeColor="text1"/>
                                <w:sz w:val="14"/>
                              </w:rPr>
                              <w:t>${DIR_NOM}</w:t>
                            </w:r>
                          </w:p>
                          <w:p w14:paraId="6CEF4AD2" w14:textId="77777777" w:rsidR="00DE39BB" w:rsidRPr="005A025E" w:rsidRDefault="00DE39BB" w:rsidP="00DE39BB">
                            <w:pPr>
                              <w:spacing w:line="180" w:lineRule="exact"/>
                              <w:rPr>
                                <w:rFonts w:ascii="Arial" w:hAnsi="Arial"/>
                                <w:bCs/>
                                <w:color w:val="000000" w:themeColor="text1"/>
                                <w:sz w:val="14"/>
                              </w:rPr>
                            </w:pPr>
                            <w:r w:rsidRPr="005A025E">
                              <w:rPr>
                                <w:rFonts w:ascii="Arial" w:hAnsi="Arial"/>
                                <w:bCs/>
                                <w:color w:val="000000" w:themeColor="text1"/>
                                <w:sz w:val="14"/>
                              </w:rPr>
                              <w:t>${DIR_ADRESSE}</w:t>
                            </w:r>
                          </w:p>
                          <w:p w14:paraId="24856FBA" w14:textId="77777777" w:rsidR="00665C26" w:rsidRDefault="004815A7">
                            <w:pPr>
                              <w:spacing w:line="180" w:lineRule="exact"/>
                              <w:rPr>
                                <w:rFonts w:ascii="Arial" w:hAnsi="Arial"/>
                                <w:sz w:val="14"/>
                              </w:rPr>
                            </w:pPr>
                            <w:r>
                              <w:rPr>
                                <w:rFonts w:ascii="Arial" w:hAnsi="Arial"/>
                                <w:sz w:val="14"/>
                              </w:rPr>
                              <w:t>inrap.fr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29B5DD7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margin-left:39.7pt;margin-top:728.6pt;width:113.4pt;height:72.6pt;z-index:251657728;visibility:visible;mso-wrap-style:square;mso-width-percent:0;mso-height-percent:0;mso-wrap-distance-left:9pt;mso-wrap-distance-top:28.35pt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" o:allowoverlap="f" filled="f" stroked="f">
                <v:textbox inset="0,0,0,0">
                  <w:txbxContent>
                    <w:p w14:paraId="68ED269D" w14:textId="77777777" w:rsidR="00DE39BB" w:rsidRPr="005A025E" w:rsidRDefault="00DE39BB" w:rsidP="00DE39BB">
                      <w:pPr>
                        <w:spacing w:line="180" w:lineRule="exact"/>
                        <w:rPr>
                          <w:rFonts w:ascii="Arial" w:hAnsi="Arial"/>
                          <w:b/>
                          <w:color w:val="000000" w:themeColor="text1"/>
                          <w:sz w:val="14"/>
                        </w:rPr>
                      </w:pPr>
                      <w:r w:rsidRPr="005A025E">
                        <w:rPr>
                          <w:rFonts w:ascii="Arial" w:hAnsi="Arial"/>
                          <w:b/>
                          <w:color w:val="000000" w:themeColor="text1"/>
                          <w:sz w:val="14"/>
                        </w:rPr>
                        <w:t>${DIR_NOM}</w:t>
                      </w:r>
                    </w:p>
                    <w:p w14:paraId="6CEF4AD2" w14:textId="77777777" w:rsidR="00DE39BB" w:rsidRPr="005A025E" w:rsidRDefault="00DE39BB" w:rsidP="00DE39BB">
                      <w:pPr>
                        <w:spacing w:line="180" w:lineRule="exact"/>
                        <w:rPr>
                          <w:rFonts w:ascii="Arial" w:hAnsi="Arial"/>
                          <w:bCs/>
                          <w:color w:val="000000" w:themeColor="text1"/>
                          <w:sz w:val="14"/>
                        </w:rPr>
                      </w:pPr>
                      <w:r w:rsidRPr="005A025E">
                        <w:rPr>
                          <w:rFonts w:ascii="Arial" w:hAnsi="Arial"/>
                          <w:bCs/>
                          <w:color w:val="000000" w:themeColor="text1"/>
                          <w:sz w:val="14"/>
                        </w:rPr>
                        <w:t>${DIR_ADRESSE}</w:t>
                      </w:r>
                    </w:p>
                    <w:p w14:paraId="24856FBA" w14:textId="77777777" w:rsidR="00665C26" w:rsidRDefault="004815A7">
                      <w:pPr>
                        <w:spacing w:line="180" w:lineRule="exact"/>
                        <w:rPr>
                          <w:rFonts w:ascii="Arial" w:hAnsi="Arial"/>
                          <w:sz w:val="14"/>
                        </w:rPr>
                      </w:pPr>
                      <w:r>
                        <w:rPr>
                          <w:rFonts w:ascii="Arial" w:hAnsi="Arial"/>
                          <w:sz w:val="14"/>
                        </w:rPr>
                        <w:t>inrap.fr</w:t>
                      </w:r>
                    </w:p>
                  </w:txbxContent>
                </v:textbox>
                <w10:wrap type="topAndBottom" anchorx="page" anchory="page"/>
                <w10:anchorlock/>
              </v:shape>
            </w:pict>
          </mc:Fallback>
        </mc:AlternateContent>
      </w:r>
      <w:r w:rsidR="00CA6EAF">
        <w:t xml:space="preserve"> </w:t>
      </w:r>
    </w:p>
    <w:p w14:paraId="7CC74195" w14:textId="77777777" w:rsidR="00CA1563" w:rsidRPr="00CA1563" w:rsidRDefault="00CA1563" w:rsidP="00CA1563">
      <w:pPr>
        <w:pStyle w:val="texteInrap"/>
        <w:tabs>
          <w:tab w:val="left" w:pos="4253"/>
        </w:tabs>
        <w:rPr>
          <w:color w:val="000000" w:themeColor="text1"/>
        </w:rPr>
      </w:pPr>
      <w:r w:rsidRPr="00CA1563">
        <w:rPr>
          <w:color w:val="000000" w:themeColor="text1"/>
        </w:rPr>
        <w:t>${DEBUT_LETTRE}</w:t>
      </w:r>
    </w:p>
    <w:p w14:paraId="5B5A5EB5" w14:textId="77777777" w:rsidR="00CA6EAF" w:rsidRDefault="00CA6EAF" w:rsidP="00CA6EAF">
      <w:pPr>
        <w:pStyle w:val="texteInrap"/>
        <w:tabs>
          <w:tab w:val="left" w:pos="4253"/>
        </w:tabs>
      </w:pPr>
    </w:p>
    <w:p w14:paraId="427B1CD1" w14:textId="77777777" w:rsidR="00CA1563" w:rsidRPr="00CA1563" w:rsidRDefault="00CA1563" w:rsidP="005374D2">
      <w:pPr>
        <w:pStyle w:val="texteInrap"/>
        <w:tabs>
          <w:tab w:val="left" w:pos="4253"/>
        </w:tabs>
        <w:rPr>
          <w:color w:val="000000" w:themeColor="text1"/>
        </w:rPr>
      </w:pPr>
      <w:r w:rsidRPr="00CA1563">
        <w:rPr>
          <w:color w:val="000000" w:themeColor="text1"/>
        </w:rPr>
        <w:t>${TEXTE}</w:t>
      </w:r>
    </w:p>
    <w:p w14:paraId="7ECD0FC9" w14:textId="77777777" w:rsidR="00CA6EAF" w:rsidRDefault="00CA6EAF" w:rsidP="005374D2">
      <w:pPr>
        <w:pStyle w:val="texteInrap"/>
        <w:tabs>
          <w:tab w:val="left" w:pos="4253"/>
        </w:tabs>
      </w:pPr>
    </w:p>
    <w:p w14:paraId="1BE39FF0" w14:textId="77777777" w:rsidR="00CA6EAF" w:rsidRDefault="00CA6EAF" w:rsidP="005374D2">
      <w:pPr>
        <w:pStyle w:val="texteInrap"/>
        <w:tabs>
          <w:tab w:val="left" w:pos="4253"/>
        </w:tabs>
      </w:pPr>
    </w:p>
    <w:p w14:paraId="067B6EDE" w14:textId="77777777" w:rsidR="00CA6EAF" w:rsidRDefault="00CA6EAF" w:rsidP="005374D2">
      <w:pPr>
        <w:pStyle w:val="texteInrap"/>
        <w:tabs>
          <w:tab w:val="left" w:pos="4253"/>
        </w:tabs>
      </w:pPr>
    </w:p>
    <w:p w14:paraId="4858E25C" w14:textId="77777777" w:rsidR="00CA6EAF" w:rsidRDefault="00CA6EAF" w:rsidP="005374D2">
      <w:pPr>
        <w:pStyle w:val="texteInrap"/>
        <w:tabs>
          <w:tab w:val="left" w:pos="4253"/>
        </w:tabs>
      </w:pPr>
    </w:p>
    <w:p w14:paraId="14F0C79B" w14:textId="77777777" w:rsidR="00CA6EAF" w:rsidRDefault="00CA6EAF" w:rsidP="005374D2">
      <w:pPr>
        <w:pStyle w:val="texteInrap"/>
        <w:tabs>
          <w:tab w:val="left" w:pos="4253"/>
        </w:tabs>
      </w:pPr>
    </w:p>
    <w:p w14:paraId="74263329" w14:textId="77777777" w:rsidR="00CA6EAF" w:rsidRDefault="00CA6EAF" w:rsidP="005374D2">
      <w:pPr>
        <w:pStyle w:val="texteInrap"/>
        <w:tabs>
          <w:tab w:val="left" w:pos="4253"/>
        </w:tabs>
      </w:pPr>
    </w:p>
    <w:p w14:paraId="7885B263" w14:textId="77777777" w:rsidR="00CA6EAF" w:rsidRDefault="00CA6EAF" w:rsidP="005374D2">
      <w:pPr>
        <w:pStyle w:val="texteInrap"/>
        <w:tabs>
          <w:tab w:val="left" w:pos="4253"/>
        </w:tabs>
      </w:pPr>
    </w:p>
    <w:p w14:paraId="3C1981F7" w14:textId="77777777" w:rsidR="00CA6EAF" w:rsidRDefault="00CA6EAF" w:rsidP="00CA6EAF">
      <w:pPr>
        <w:pStyle w:val="texteInrap"/>
        <w:tabs>
          <w:tab w:val="left" w:pos="4253"/>
        </w:tabs>
        <w:spacing w:line="240" w:lineRule="auto"/>
      </w:pPr>
    </w:p>
    <w:p w14:paraId="7C5AB110" w14:textId="77777777" w:rsidR="00CA1563" w:rsidRPr="00CA1563" w:rsidRDefault="00CA1563" w:rsidP="005374D2">
      <w:pPr>
        <w:pStyle w:val="texteInrap"/>
        <w:tabs>
          <w:tab w:val="left" w:pos="4253"/>
        </w:tabs>
        <w:spacing w:line="240" w:lineRule="auto"/>
        <w:rPr>
          <w:color w:val="000000" w:themeColor="text1"/>
        </w:rPr>
      </w:pPr>
      <w:r w:rsidRPr="00CA1563">
        <w:rPr>
          <w:color w:val="000000" w:themeColor="text1"/>
        </w:rPr>
        <w:t>${FIN_LETTRE}</w:t>
      </w:r>
    </w:p>
    <w:p w14:paraId="272BBAE2" w14:textId="77777777" w:rsidR="00CA6EAF" w:rsidRDefault="00CA6EAF" w:rsidP="00CA6EAF">
      <w:pPr>
        <w:pStyle w:val="texteInrap"/>
        <w:tabs>
          <w:tab w:val="left" w:pos="4253"/>
        </w:tabs>
        <w:spacing w:line="240" w:lineRule="auto"/>
      </w:pPr>
    </w:p>
    <w:p w14:paraId="53AD4332" w14:textId="77777777" w:rsidR="00CA6EAF" w:rsidRPr="00CA1563" w:rsidRDefault="00CA6EAF" w:rsidP="00CA6EAF">
      <w:pPr>
        <w:pStyle w:val="texteInrap"/>
        <w:tabs>
          <w:tab w:val="left" w:pos="4253"/>
        </w:tabs>
        <w:spacing w:line="240" w:lineRule="auto"/>
        <w:rPr>
          <w:color w:val="000000" w:themeColor="text1"/>
        </w:rPr>
      </w:pPr>
    </w:p>
    <w:p w14:paraId="745EA78F" w14:textId="77777777" w:rsidR="00CA1563" w:rsidRPr="00CA1563" w:rsidRDefault="00CA1563" w:rsidP="005374D2">
      <w:pPr>
        <w:pStyle w:val="texteInrap"/>
        <w:tabs>
          <w:tab w:val="left" w:pos="4253"/>
        </w:tabs>
        <w:spacing w:line="240" w:lineRule="auto"/>
        <w:jc w:val="center"/>
        <w:rPr>
          <w:color w:val="000000" w:themeColor="text1"/>
        </w:rPr>
      </w:pPr>
      <w:r w:rsidRPr="00CA1563">
        <w:rPr>
          <w:color w:val="000000" w:themeColor="text1"/>
        </w:rPr>
        <w:t>${NOM_SIGNATAIRE}</w:t>
      </w:r>
    </w:p>
    <w:p w14:paraId="6E4F0418" w14:textId="77777777" w:rsidR="00CA1563" w:rsidRPr="00CA1563" w:rsidRDefault="00CA1563" w:rsidP="005374D2">
      <w:pPr>
        <w:pStyle w:val="texteInrap"/>
        <w:tabs>
          <w:tab w:val="left" w:pos="4253"/>
        </w:tabs>
        <w:spacing w:line="240" w:lineRule="auto"/>
        <w:jc w:val="center"/>
        <w:rPr>
          <w:color w:val="000000" w:themeColor="text1"/>
        </w:rPr>
      </w:pPr>
      <w:r w:rsidRPr="00CA1563">
        <w:rPr>
          <w:color w:val="000000" w:themeColor="text1"/>
        </w:rPr>
        <w:t>${QUALITE_SIGNATAIRE}</w:t>
      </w:r>
    </w:p>
    <w:p w14:paraId="49721B2A" w14:textId="278C8F35" w:rsidR="00665C26" w:rsidRDefault="00665C26" w:rsidP="00CA6EAF">
      <w:pPr>
        <w:pStyle w:val="texteInrap"/>
        <w:tabs>
          <w:tab w:val="left" w:pos="4253"/>
        </w:tabs>
        <w:spacing w:line="240" w:lineRule="auto"/>
      </w:pPr>
    </w:p>
    <w:p w14:paraId="3988FD77" w14:textId="77777777" w:rsidR="00665C26" w:rsidRDefault="00665C26">
      <w:pPr>
        <w:pStyle w:val="texteInrap"/>
        <w:tabs>
          <w:tab w:val="left" w:pos="4253"/>
        </w:tabs>
        <w:spacing w:line="240" w:lineRule="auto"/>
      </w:pPr>
    </w:p>
    <w:p w14:paraId="57708496" w14:textId="77777777" w:rsidR="005276BE" w:rsidRDefault="005276BE">
      <w:pPr>
        <w:pStyle w:val="texteInrap"/>
        <w:spacing w:line="240" w:lineRule="auto"/>
      </w:pPr>
    </w:p>
    <w:sectPr w:rsidR="005276BE" w:rsidSect="00DF7FBF">
      <w:headerReference w:type="default" r:id="rId6"/>
      <w:headerReference w:type="first" r:id="rId7"/>
      <w:pgSz w:w="11906" w:h="16838"/>
      <w:pgMar w:top="2835" w:right="1701" w:bottom="1701" w:left="1985" w:header="1985" w:footer="567" w:gutter="0"/>
      <w:cols w:space="709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0A2802" w14:textId="77777777" w:rsidR="00F740EF" w:rsidRDefault="00F740EF">
      <w:r>
        <w:separator/>
      </w:r>
    </w:p>
  </w:endnote>
  <w:endnote w:type="continuationSeparator" w:id="0">
    <w:p w14:paraId="5FE06D65" w14:textId="77777777" w:rsidR="00F740EF" w:rsidRDefault="00F740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">
    <w:altName w:val="Times New Roman"/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notTrueType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942B30" w14:textId="77777777" w:rsidR="00F740EF" w:rsidRDefault="00F740EF">
      <w:r>
        <w:separator/>
      </w:r>
    </w:p>
  </w:footnote>
  <w:footnote w:type="continuationSeparator" w:id="0">
    <w:p w14:paraId="253B95C9" w14:textId="77777777" w:rsidR="00F740EF" w:rsidRDefault="00F740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0D8BE0" w14:textId="77777777" w:rsidR="00665C26" w:rsidRDefault="004815A7">
    <w:pPr>
      <w:pStyle w:val="Pavderfrences"/>
    </w:pPr>
    <w:r>
      <w:t>Référence : CTV/JS/642</w:t>
    </w:r>
  </w:p>
  <w:p w14:paraId="61BBEBC9" w14:textId="4618604D" w:rsidR="00665C26" w:rsidRDefault="004815A7">
    <w:pPr>
      <w:pStyle w:val="Pavderfrences"/>
    </w:pPr>
    <w:r>
      <w:rPr>
        <w:rFonts w:eastAsia="Times New Roman"/>
      </w:rPr>
      <w:t xml:space="preserve">Page </w:t>
    </w:r>
    <w:r>
      <w:rPr>
        <w:rFonts w:eastAsia="Times New Roman"/>
      </w:rPr>
      <w:fldChar w:fldCharType="begin"/>
    </w:r>
    <w:r>
      <w:rPr>
        <w:rFonts w:eastAsia="Times New Roman"/>
      </w:rPr>
      <w:instrText xml:space="preserve"> PAGE </w:instrText>
    </w:r>
    <w:r>
      <w:rPr>
        <w:rFonts w:eastAsia="Times New Roman"/>
      </w:rPr>
      <w:fldChar w:fldCharType="separate"/>
    </w:r>
    <w:r w:rsidR="00CA6EAF">
      <w:rPr>
        <w:rFonts w:eastAsia="Times New Roman"/>
        <w:noProof/>
      </w:rPr>
      <w:t>2</w:t>
    </w:r>
    <w:r>
      <w:rPr>
        <w:rFonts w:eastAsia="Times New Roman"/>
      </w:rPr>
      <w:fldChar w:fldCharType="end"/>
    </w:r>
    <w:r>
      <w:rPr>
        <w:rFonts w:eastAsia="Times New Roman"/>
      </w:rPr>
      <w:t xml:space="preserve"> sur </w:t>
    </w:r>
    <w:r>
      <w:rPr>
        <w:rFonts w:eastAsia="Times New Roman"/>
      </w:rPr>
      <w:fldChar w:fldCharType="begin"/>
    </w:r>
    <w:r>
      <w:rPr>
        <w:rFonts w:eastAsia="Times New Roman"/>
      </w:rPr>
      <w:instrText xml:space="preserve"> NUMPAGES </w:instrText>
    </w:r>
    <w:r>
      <w:rPr>
        <w:rFonts w:eastAsia="Times New Roman"/>
      </w:rPr>
      <w:fldChar w:fldCharType="separate"/>
    </w:r>
    <w:r w:rsidR="00CA6EAF">
      <w:rPr>
        <w:rFonts w:eastAsia="Times New Roman"/>
        <w:noProof/>
      </w:rPr>
      <w:t>2</w:t>
    </w:r>
    <w:r>
      <w:rPr>
        <w:rFonts w:eastAsia="Times New Roman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FA4904" w14:textId="0379F6FF" w:rsidR="00665C26" w:rsidRDefault="00B83C97">
    <w:pPr>
      <w:rPr>
        <w:rFonts w:ascii="Arial" w:hAnsi="Arial"/>
        <w:b/>
        <w:sz w:val="18"/>
      </w:rPr>
    </w:pPr>
    <w:r>
      <w:rPr>
        <w:rFonts w:ascii="Arial" w:hAnsi="Arial"/>
        <w:b/>
        <w:noProof/>
        <w:sz w:val="18"/>
      </w:rPr>
      <w:drawing>
        <wp:anchor distT="0" distB="0" distL="114300" distR="114300" simplePos="0" relativeHeight="251660800" behindDoc="1" locked="0" layoutInCell="1" allowOverlap="1" wp14:anchorId="1CD6A328" wp14:editId="6F5C43DF">
          <wp:simplePos x="0" y="0"/>
          <wp:positionH relativeFrom="margin">
            <wp:posOffset>-711871</wp:posOffset>
          </wp:positionH>
          <wp:positionV relativeFrom="paragraph">
            <wp:posOffset>-942975</wp:posOffset>
          </wp:positionV>
          <wp:extent cx="1223717" cy="1108710"/>
          <wp:effectExtent l="0" t="0" r="0" b="8890"/>
          <wp:wrapNone/>
          <wp:docPr id="3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Macintosh HD:Users:wnchmrlt:Desktop:XAVIER:Boulot:c-album:INRAP:_INR - docs charte:INR - docs charte - logos:LOGOS_ETAT:MIN_Culture_NB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223717" cy="11087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Arial" w:eastAsia="Times New Roman" w:hAnsi="Arial"/>
        <w:b/>
        <w:noProof/>
        <w:sz w:val="16"/>
      </w:rPr>
      <w:drawing>
        <wp:anchor distT="0" distB="0" distL="114300" distR="114300" simplePos="0" relativeHeight="251659776" behindDoc="0" locked="0" layoutInCell="1" allowOverlap="1" wp14:anchorId="427F7C79" wp14:editId="79054C9B">
          <wp:simplePos x="0" y="0"/>
          <wp:positionH relativeFrom="column">
            <wp:posOffset>4119880</wp:posOffset>
          </wp:positionH>
          <wp:positionV relativeFrom="paragraph">
            <wp:posOffset>-812800</wp:posOffset>
          </wp:positionV>
          <wp:extent cx="1814195" cy="607060"/>
          <wp:effectExtent l="0" t="0" r="0" b="2540"/>
          <wp:wrapNone/>
          <wp:docPr id="2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Macintosh HD:Users:wnchmrlt:Desktop:XAVIER:Boulot:c-album:INRAP:_INR - docs charte:INR - docs charte - logos:LOGOS_INRAP_HORIZONTAL:INRAP_HORIZONTAL_NB.pn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814195" cy="60706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4"/>
  <w:proofState w:spelling="clean" w:grammar="clean"/>
  <w:attachedTemplate r:id="rId1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76BE"/>
    <w:rsid w:val="00305EE3"/>
    <w:rsid w:val="00423B77"/>
    <w:rsid w:val="004815A7"/>
    <w:rsid w:val="004D31AA"/>
    <w:rsid w:val="005276BE"/>
    <w:rsid w:val="005374D2"/>
    <w:rsid w:val="005B0524"/>
    <w:rsid w:val="00665C26"/>
    <w:rsid w:val="006A1108"/>
    <w:rsid w:val="006C2902"/>
    <w:rsid w:val="006D7F4D"/>
    <w:rsid w:val="006E7831"/>
    <w:rsid w:val="00720EA0"/>
    <w:rsid w:val="008B779D"/>
    <w:rsid w:val="00A30CF2"/>
    <w:rsid w:val="00B83C97"/>
    <w:rsid w:val="00BD166B"/>
    <w:rsid w:val="00CA1563"/>
    <w:rsid w:val="00CA6EAF"/>
    <w:rsid w:val="00D00464"/>
    <w:rsid w:val="00DB3395"/>
    <w:rsid w:val="00DE39BB"/>
    <w:rsid w:val="00DF7FBF"/>
    <w:rsid w:val="00F43584"/>
    <w:rsid w:val="00F55AC1"/>
    <w:rsid w:val="00F740EF"/>
    <w:rsid w:val="00F85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0A163F2F"/>
  <w15:docId w15:val="{C9A183BA-2E3F-496E-BEF8-9FFA63C4E4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" w:eastAsia="Times" w:hAnsi="Times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hAnsi="Times New Roman"/>
      <w:sz w:val="2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texteInrap">
    <w:name w:val="texte Inrap"/>
    <w:basedOn w:val="Normal"/>
    <w:pPr>
      <w:spacing w:line="280" w:lineRule="exact"/>
    </w:pPr>
  </w:style>
  <w:style w:type="paragraph" w:customStyle="1" w:styleId="Pavderfrences">
    <w:name w:val="Pavé de références"/>
    <w:basedOn w:val="texteInrap"/>
    <w:pPr>
      <w:spacing w:line="240" w:lineRule="auto"/>
    </w:pPr>
    <w:rPr>
      <w:sz w:val="18"/>
    </w:rPr>
  </w:style>
  <w:style w:type="paragraph" w:styleId="En-tte">
    <w:name w:val="header"/>
    <w:basedOn w:val="Normal"/>
    <w:semiHidden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semiHidden/>
    <w:pPr>
      <w:tabs>
        <w:tab w:val="center" w:pos="4536"/>
        <w:tab w:val="right" w:pos="9072"/>
      </w:tabs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43584"/>
    <w:rPr>
      <w:rFonts w:ascii="Lucida Grande" w:hAnsi="Lucida Grande" w:cs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43584"/>
    <w:rPr>
      <w:rFonts w:ascii="Lucida Grande" w:hAnsi="Lucida Grande" w:cs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RAOUL\Desktop\070208_enteteint_dir.dot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C:\Users\BRAOUL\Desktop\070208_enteteint_dir.dot</Template>
  <TotalTime>13</TotalTime>
  <Pages>1</Pages>
  <Words>62</Words>
  <Characters>342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Pessac, le 26 janvier 2006</vt:lpstr>
    </vt:vector>
  </TitlesOfParts>
  <Company>LM</Company>
  <LinksUpToDate>false</LinksUpToDate>
  <CharactersWithSpaces>403</CharactersWithSpaces>
  <SharedDoc>false</SharedDoc>
  <HLinks>
    <vt:vector size="6" baseType="variant">
      <vt:variant>
        <vt:i4>5767227</vt:i4>
      </vt:variant>
      <vt:variant>
        <vt:i4>-1</vt:i4>
      </vt:variant>
      <vt:variant>
        <vt:i4>2053</vt:i4>
      </vt:variant>
      <vt:variant>
        <vt:i4>1</vt:i4>
      </vt:variant>
      <vt:variant>
        <vt:lpwstr>:Inrap_iL4.jpg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Pessac, le 26 janvier 2006</dc:title>
  <dc:subject/>
  <dc:creator>Administrateur</dc:creator>
  <cp:keywords/>
  <cp:lastModifiedBy>Batch2 IdéesCulture</cp:lastModifiedBy>
  <cp:revision>1</cp:revision>
  <cp:lastPrinted>2007-02-02T17:16:00Z</cp:lastPrinted>
  <dcterms:created xsi:type="dcterms:W3CDTF">2022-10-17T08:46:00Z</dcterms:created>
  <dcterms:modified xsi:type="dcterms:W3CDTF">2023-10-09T07:41:00Z</dcterms:modified>
</cp:coreProperties>
</file>