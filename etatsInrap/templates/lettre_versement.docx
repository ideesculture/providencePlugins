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490" w:type="dxa"/>
        <w:tblLayout w:type="fixed"/>
        <w:tblCellMar>
          <w:left w:w="0" w:type="dxa"/>
          <w:right w:w="0" w:type="dxa"/>
        </w:tblCellMar>
        <w:tblLook w:val="0000" w:firstRow="0" w:lastRow="0" w:firstColumn="0" w:lastColumn="0" w:noHBand="0" w:noVBand="0"/>
      </w:tblPr>
      <w:tblGrid>
        <w:gridCol w:w="4245"/>
        <w:gridCol w:w="4245"/>
      </w:tblGrid>
      <w:tr w:rsidR="00D92A96" w14:paraId="63CE524E" w14:textId="77777777" w:rsidTr="00D92A96">
        <w:trPr>
          <w:trHeight w:hRule="exact" w:val="1985"/>
        </w:trPr>
        <w:tc>
          <w:tcPr>
            <w:tcW w:w="4245" w:type="dxa"/>
            <w:tcMar>
              <w:left w:w="0" w:type="dxa"/>
              <w:right w:w="851" w:type="dxa"/>
            </w:tcMar>
          </w:tcPr>
          <w:p w14:paraId="3EA28BAE" w14:textId="00820331" w:rsidR="00D92A96" w:rsidRPr="009E5449" w:rsidRDefault="00D92A96" w:rsidP="004F28C4">
            <w:pPr>
              <w:pStyle w:val="Pavderfrences"/>
              <w:rPr>
                <w:color w:val="000000" w:themeColor="text1"/>
              </w:rPr>
            </w:pPr>
            <w:r w:rsidRPr="009E5449">
              <w:rPr>
                <w:color w:val="000000" w:themeColor="text1"/>
              </w:rPr>
              <w:t xml:space="preserve">Référence : </w:t>
            </w:r>
            <w:r w:rsidR="009E5449" w:rsidRPr="009E5449">
              <w:rPr>
                <w:color w:val="000000" w:themeColor="text1"/>
              </w:rPr>
              <w:t>${IDNO_LETTRE}</w:t>
            </w:r>
          </w:p>
          <w:p w14:paraId="7CD56394" w14:textId="77777777" w:rsidR="00D92A96" w:rsidRPr="009E5449" w:rsidRDefault="00D92A96" w:rsidP="004F28C4">
            <w:pPr>
              <w:pStyle w:val="Pavderfrences"/>
              <w:rPr>
                <w:rFonts w:eastAsia="Times New Roman"/>
                <w:color w:val="000000" w:themeColor="text1"/>
              </w:rPr>
            </w:pPr>
          </w:p>
          <w:p w14:paraId="1BCA3E83" w14:textId="5B26EAA8" w:rsidR="00D92A96" w:rsidRPr="009E5449" w:rsidRDefault="00D92A96" w:rsidP="004F28C4">
            <w:pPr>
              <w:pStyle w:val="Pavderfrences"/>
              <w:rPr>
                <w:color w:val="000000" w:themeColor="text1"/>
              </w:rPr>
            </w:pPr>
            <w:r w:rsidRPr="009E5449">
              <w:rPr>
                <w:color w:val="000000" w:themeColor="text1"/>
              </w:rPr>
              <w:t>Dossier suivi par </w:t>
            </w:r>
            <w:r w:rsidR="009E5449" w:rsidRPr="009E5449">
              <w:rPr>
                <w:color w:val="000000" w:themeColor="text1"/>
              </w:rPr>
              <w:t>${NOM_GESTIONNAIRE}</w:t>
            </w:r>
          </w:p>
          <w:p w14:paraId="38CCF8D0" w14:textId="77777777" w:rsidR="00D92A96" w:rsidRPr="009E5449" w:rsidRDefault="00D92A96" w:rsidP="004F28C4">
            <w:pPr>
              <w:pStyle w:val="Pavderfrences"/>
              <w:rPr>
                <w:color w:val="000000" w:themeColor="text1"/>
              </w:rPr>
            </w:pPr>
          </w:p>
          <w:p w14:paraId="2A721982" w14:textId="17B422AA" w:rsidR="00D92A96" w:rsidRPr="009E5449" w:rsidRDefault="00D92A96" w:rsidP="004F28C4">
            <w:pPr>
              <w:pStyle w:val="Pavderfrences"/>
              <w:rPr>
                <w:color w:val="000000" w:themeColor="text1"/>
              </w:rPr>
            </w:pPr>
            <w:r w:rsidRPr="009E5449">
              <w:rPr>
                <w:color w:val="000000" w:themeColor="text1"/>
              </w:rPr>
              <w:t xml:space="preserve">Tél. </w:t>
            </w:r>
            <w:r w:rsidR="009E5449" w:rsidRPr="009E5449">
              <w:rPr>
                <w:color w:val="000000" w:themeColor="text1"/>
              </w:rPr>
              <w:t>${NUM_GESTIONNAIRE}</w:t>
            </w:r>
          </w:p>
          <w:p w14:paraId="764950D0" w14:textId="19B61BD0" w:rsidR="00D92A96" w:rsidRPr="009E5449" w:rsidRDefault="00F25E35" w:rsidP="004F28C4">
            <w:pPr>
              <w:pStyle w:val="Pavderfrences"/>
              <w:rPr>
                <w:color w:val="000000" w:themeColor="text1"/>
              </w:rPr>
            </w:pPr>
            <w:r w:rsidRPr="009E5449">
              <w:rPr>
                <w:color w:val="000000" w:themeColor="text1"/>
              </w:rPr>
              <w:t xml:space="preserve">Mail : </w:t>
            </w:r>
            <w:r w:rsidR="009E5449" w:rsidRPr="009E5449">
              <w:rPr>
                <w:color w:val="000000" w:themeColor="text1"/>
              </w:rPr>
              <w:t>${</w:t>
            </w:r>
            <w:proofErr w:type="gramStart"/>
            <w:r w:rsidR="009E5449" w:rsidRPr="009E5449">
              <w:rPr>
                <w:color w:val="000000" w:themeColor="text1"/>
              </w:rPr>
              <w:t>EMAIL</w:t>
            </w:r>
            <w:proofErr w:type="gramEnd"/>
            <w:r w:rsidR="009E5449" w:rsidRPr="009E5449">
              <w:rPr>
                <w:color w:val="000000" w:themeColor="text1"/>
              </w:rPr>
              <w:t>_GESTIONNAIRE}</w:t>
            </w:r>
            <w:r w:rsidR="00D92A96" w:rsidRPr="009E5449">
              <w:rPr>
                <w:color w:val="000000" w:themeColor="text1"/>
              </w:rPr>
              <w:tab/>
            </w:r>
          </w:p>
          <w:p w14:paraId="35C4FC25" w14:textId="7331B83C" w:rsidR="00D92A96" w:rsidRPr="009E5449" w:rsidRDefault="00D92A96" w:rsidP="004F28C4">
            <w:pPr>
              <w:pStyle w:val="Pavderfrences"/>
              <w:rPr>
                <w:color w:val="000000" w:themeColor="text1"/>
              </w:rPr>
            </w:pPr>
          </w:p>
          <w:p w14:paraId="0F632778" w14:textId="77777777" w:rsidR="00F25E35" w:rsidRPr="009E5449" w:rsidRDefault="00F25E35" w:rsidP="004F28C4">
            <w:pPr>
              <w:pStyle w:val="texteInrap"/>
              <w:spacing w:line="240" w:lineRule="auto"/>
              <w:rPr>
                <w:color w:val="000000" w:themeColor="text1"/>
              </w:rPr>
            </w:pPr>
          </w:p>
          <w:p w14:paraId="6109E18B" w14:textId="4801FD67" w:rsidR="00D92A96" w:rsidRPr="009E5449" w:rsidRDefault="00D92A96" w:rsidP="004F28C4">
            <w:pPr>
              <w:pStyle w:val="texteInrap"/>
              <w:spacing w:line="240" w:lineRule="auto"/>
              <w:rPr>
                <w:color w:val="000000" w:themeColor="text1"/>
              </w:rPr>
            </w:pPr>
            <w:r w:rsidRPr="009E5449">
              <w:rPr>
                <w:color w:val="000000" w:themeColor="text1"/>
              </w:rPr>
              <w:t>Objet : demande de versement</w:t>
            </w:r>
          </w:p>
          <w:p w14:paraId="531E83FC" w14:textId="77777777" w:rsidR="00D92A96" w:rsidRPr="009E5449" w:rsidRDefault="00D92A96" w:rsidP="004F28C4">
            <w:pPr>
              <w:pStyle w:val="Pavderfrences"/>
              <w:rPr>
                <w:color w:val="000000" w:themeColor="text1"/>
              </w:rPr>
            </w:pPr>
          </w:p>
        </w:tc>
        <w:tc>
          <w:tcPr>
            <w:tcW w:w="4245" w:type="dxa"/>
            <w:tcMar>
              <w:left w:w="0" w:type="dxa"/>
              <w:right w:w="0" w:type="dxa"/>
            </w:tcMar>
          </w:tcPr>
          <w:p w14:paraId="54BA495D" w14:textId="0C543C1B" w:rsidR="00D92A96" w:rsidRPr="009E5449" w:rsidRDefault="009E5449" w:rsidP="004F28C4">
            <w:pPr>
              <w:pStyle w:val="texteInrap"/>
              <w:spacing w:line="240" w:lineRule="auto"/>
              <w:rPr>
                <w:color w:val="000000" w:themeColor="text1"/>
              </w:rPr>
            </w:pPr>
            <w:r w:rsidRPr="009E5449">
              <w:rPr>
                <w:color w:val="000000" w:themeColor="text1"/>
              </w:rPr>
              <w:t>${NOM_SRA}</w:t>
            </w:r>
          </w:p>
          <w:p w14:paraId="099D676E" w14:textId="77777777" w:rsidR="00D92A96" w:rsidRPr="009E5449" w:rsidRDefault="00D92A96" w:rsidP="004F28C4">
            <w:pPr>
              <w:pStyle w:val="texteInrap"/>
              <w:spacing w:line="240" w:lineRule="auto"/>
              <w:rPr>
                <w:color w:val="000000" w:themeColor="text1"/>
              </w:rPr>
            </w:pPr>
          </w:p>
          <w:p w14:paraId="769596FD" w14:textId="109A9488" w:rsidR="00D92A96" w:rsidRPr="009E5449" w:rsidRDefault="009E5449" w:rsidP="004F28C4">
            <w:pPr>
              <w:pStyle w:val="texteInrap"/>
              <w:spacing w:line="240" w:lineRule="auto"/>
              <w:rPr>
                <w:color w:val="000000" w:themeColor="text1"/>
              </w:rPr>
            </w:pPr>
            <w:r w:rsidRPr="009E5449">
              <w:rPr>
                <w:color w:val="000000" w:themeColor="text1"/>
              </w:rPr>
              <w:t>${ADRESSE_SRA}</w:t>
            </w:r>
          </w:p>
        </w:tc>
      </w:tr>
      <w:tr w:rsidR="00D92A96" w14:paraId="1B8282FF" w14:textId="77777777" w:rsidTr="004F28C4">
        <w:trPr>
          <w:trHeight w:hRule="exact" w:val="1495"/>
        </w:trPr>
        <w:tc>
          <w:tcPr>
            <w:tcW w:w="4245" w:type="dxa"/>
            <w:tcMar>
              <w:left w:w="0" w:type="dxa"/>
              <w:right w:w="851" w:type="dxa"/>
            </w:tcMar>
          </w:tcPr>
          <w:p w14:paraId="7D3877D6" w14:textId="77777777" w:rsidR="00D92A96" w:rsidRPr="009E5449" w:rsidRDefault="00D92A96" w:rsidP="004F28C4">
            <w:pPr>
              <w:pStyle w:val="texteInrap"/>
              <w:spacing w:line="240" w:lineRule="auto"/>
              <w:rPr>
                <w:color w:val="000000" w:themeColor="text1"/>
              </w:rPr>
            </w:pPr>
          </w:p>
          <w:p w14:paraId="08EF49CF" w14:textId="0E55C95B" w:rsidR="00D92A96" w:rsidRPr="009E5449" w:rsidRDefault="00D92A96" w:rsidP="004F28C4">
            <w:pPr>
              <w:pStyle w:val="texteInrap"/>
              <w:spacing w:line="240" w:lineRule="auto"/>
              <w:rPr>
                <w:color w:val="000000" w:themeColor="text1"/>
              </w:rPr>
            </w:pPr>
          </w:p>
        </w:tc>
        <w:tc>
          <w:tcPr>
            <w:tcW w:w="4245" w:type="dxa"/>
            <w:tcMar>
              <w:left w:w="0" w:type="dxa"/>
              <w:right w:w="0" w:type="dxa"/>
            </w:tcMar>
          </w:tcPr>
          <w:p w14:paraId="5EEF404C" w14:textId="31D2C3FB" w:rsidR="00D92A96" w:rsidRPr="009E5449" w:rsidRDefault="009E5449" w:rsidP="004F28C4">
            <w:pPr>
              <w:pStyle w:val="texteInrap"/>
              <w:spacing w:line="240" w:lineRule="auto"/>
              <w:rPr>
                <w:color w:val="000000" w:themeColor="text1"/>
              </w:rPr>
            </w:pPr>
            <w:r w:rsidRPr="009E5449">
              <w:rPr>
                <w:color w:val="000000" w:themeColor="text1"/>
              </w:rPr>
              <w:t>${LIEU_LETTRE}</w:t>
            </w:r>
            <w:r w:rsidR="00D92A96" w:rsidRPr="009E5449">
              <w:rPr>
                <w:color w:val="000000" w:themeColor="text1"/>
              </w:rPr>
              <w:t>,</w:t>
            </w:r>
            <w:r w:rsidRPr="009E5449">
              <w:rPr>
                <w:color w:val="000000" w:themeColor="text1"/>
              </w:rPr>
              <w:t xml:space="preserve"> ${DATE_LETTRE}</w:t>
            </w:r>
          </w:p>
        </w:tc>
      </w:tr>
    </w:tbl>
    <w:p w14:paraId="6A376F45" w14:textId="60285E3A" w:rsidR="00D92A96" w:rsidRDefault="005276BE" w:rsidP="00D92A96">
      <w:pPr>
        <w:pStyle w:val="texteInrap"/>
        <w:tabs>
          <w:tab w:val="left" w:pos="4253"/>
        </w:tabs>
      </w:pPr>
      <w:r>
        <w:rPr>
          <w:noProof/>
        </w:rPr>
        <mc:AlternateContent>
          <mc:Choice Requires="wps">
            <w:drawing>
              <wp:anchor distT="360045" distB="0" distL="114300" distR="114300" simplePos="0" relativeHeight="251657728" behindDoc="0" locked="1" layoutInCell="1" allowOverlap="0" wp14:anchorId="129B5DD7" wp14:editId="6D6BB16F">
                <wp:simplePos x="0" y="0"/>
                <wp:positionH relativeFrom="page">
                  <wp:posOffset>504190</wp:posOffset>
                </wp:positionH>
                <wp:positionV relativeFrom="page">
                  <wp:posOffset>9253220</wp:posOffset>
                </wp:positionV>
                <wp:extent cx="1440180" cy="922020"/>
                <wp:effectExtent l="0" t="0" r="0" b="0"/>
                <wp:wrapTopAndBottom/>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92202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68B9950" w14:textId="58306892" w:rsidR="005276BE" w:rsidRPr="009E5449" w:rsidRDefault="009E5449">
                            <w:pPr>
                              <w:spacing w:line="180" w:lineRule="exact"/>
                              <w:rPr>
                                <w:rFonts w:ascii="Arial" w:hAnsi="Arial"/>
                                <w:b/>
                                <w:color w:val="000000" w:themeColor="text1"/>
                                <w:sz w:val="14"/>
                              </w:rPr>
                            </w:pPr>
                            <w:r w:rsidRPr="009E5449">
                              <w:rPr>
                                <w:rFonts w:ascii="Arial" w:hAnsi="Arial"/>
                                <w:b/>
                                <w:color w:val="000000" w:themeColor="text1"/>
                                <w:sz w:val="14"/>
                              </w:rPr>
                              <w:t>${DIR_NOM}</w:t>
                            </w:r>
                          </w:p>
                          <w:p w14:paraId="326DF52F" w14:textId="1DD8F5ED" w:rsidR="009E5449" w:rsidRPr="0033279A" w:rsidRDefault="009E5449">
                            <w:pPr>
                              <w:spacing w:line="180" w:lineRule="exact"/>
                              <w:rPr>
                                <w:rFonts w:ascii="Arial" w:hAnsi="Arial"/>
                                <w:bCs/>
                                <w:color w:val="000000" w:themeColor="text1"/>
                                <w:sz w:val="14"/>
                              </w:rPr>
                            </w:pPr>
                            <w:r w:rsidRPr="0033279A">
                              <w:rPr>
                                <w:rFonts w:ascii="Arial" w:hAnsi="Arial"/>
                                <w:bCs/>
                                <w:color w:val="000000" w:themeColor="text1"/>
                                <w:sz w:val="14"/>
                              </w:rPr>
                              <w:t>${DIR_ADRESSE}</w:t>
                            </w:r>
                          </w:p>
                          <w:p w14:paraId="24856FBA" w14:textId="77777777" w:rsidR="00665C26" w:rsidRPr="009E5449" w:rsidRDefault="004815A7">
                            <w:pPr>
                              <w:spacing w:line="180" w:lineRule="exact"/>
                              <w:rPr>
                                <w:rFonts w:ascii="Arial" w:hAnsi="Arial"/>
                                <w:color w:val="000000" w:themeColor="text1"/>
                                <w:sz w:val="14"/>
                              </w:rPr>
                            </w:pPr>
                            <w:r w:rsidRPr="009E5449">
                              <w:rPr>
                                <w:rFonts w:ascii="Arial" w:hAnsi="Arial"/>
                                <w:color w:val="000000" w:themeColor="text1"/>
                                <w:sz w:val="14"/>
                              </w:rPr>
                              <w:t>inrap.fr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B5DD7" id="_x0000_t202" coordsize="21600,21600" o:spt="202" path="m,l,21600r21600,l21600,xe">
                <v:stroke joinstyle="miter"/>
                <v:path gradientshapeok="t" o:connecttype="rect"/>
              </v:shapetype>
              <v:shape id="Text Box 8" o:spid="_x0000_s1026" type="#_x0000_t202" style="position:absolute;margin-left:39.7pt;margin-top:728.6pt;width:113.4pt;height:72.6pt;z-index:251657728;visibility:visible;mso-wrap-style:square;mso-width-percent:0;mso-height-percent:0;mso-wrap-distance-left:9pt;mso-wrap-distance-top:28.35pt;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" o:allowoverlap="f" filled="f" stroked="f">
                <v:textbox inset="0,0,0,0">
                  <w:txbxContent>
                    <w:p w14:paraId="368B9950" w14:textId="58306892" w:rsidR="005276BE" w:rsidRPr="009E5449" w:rsidRDefault="009E5449">
                      <w:pPr>
                        <w:spacing w:line="180" w:lineRule="exact"/>
                        <w:rPr>
                          <w:rFonts w:ascii="Arial" w:hAnsi="Arial"/>
                          <w:b/>
                          <w:color w:val="000000" w:themeColor="text1"/>
                          <w:sz w:val="14"/>
                        </w:rPr>
                      </w:pPr>
                      <w:r w:rsidRPr="009E5449">
                        <w:rPr>
                          <w:rFonts w:ascii="Arial" w:hAnsi="Arial"/>
                          <w:b/>
                          <w:color w:val="000000" w:themeColor="text1"/>
                          <w:sz w:val="14"/>
                        </w:rPr>
                        <w:t>${DIR_NOM}</w:t>
                      </w:r>
                    </w:p>
                    <w:p w14:paraId="326DF52F" w14:textId="1DD8F5ED" w:rsidR="009E5449" w:rsidRPr="0033279A" w:rsidRDefault="009E5449">
                      <w:pPr>
                        <w:spacing w:line="180" w:lineRule="exact"/>
                        <w:rPr>
                          <w:rFonts w:ascii="Arial" w:hAnsi="Arial"/>
                          <w:bCs/>
                          <w:color w:val="000000" w:themeColor="text1"/>
                          <w:sz w:val="14"/>
                        </w:rPr>
                      </w:pPr>
                      <w:r w:rsidRPr="0033279A">
                        <w:rPr>
                          <w:rFonts w:ascii="Arial" w:hAnsi="Arial"/>
                          <w:bCs/>
                          <w:color w:val="000000" w:themeColor="text1"/>
                          <w:sz w:val="14"/>
                        </w:rPr>
                        <w:t>${DIR_ADRESSE}</w:t>
                      </w:r>
                    </w:p>
                    <w:p w14:paraId="24856FBA" w14:textId="77777777" w:rsidR="00665C26" w:rsidRPr="009E5449" w:rsidRDefault="004815A7">
                      <w:pPr>
                        <w:spacing w:line="180" w:lineRule="exact"/>
                        <w:rPr>
                          <w:rFonts w:ascii="Arial" w:hAnsi="Arial"/>
                          <w:color w:val="000000" w:themeColor="text1"/>
                          <w:sz w:val="14"/>
                        </w:rPr>
                      </w:pPr>
                      <w:r w:rsidRPr="009E5449">
                        <w:rPr>
                          <w:rFonts w:ascii="Arial" w:hAnsi="Arial"/>
                          <w:color w:val="000000" w:themeColor="text1"/>
                          <w:sz w:val="14"/>
                        </w:rPr>
                        <w:t>inrap.fr</w:t>
                      </w:r>
                    </w:p>
                  </w:txbxContent>
                </v:textbox>
                <w10:wrap type="topAndBottom" anchorx="page" anchory="page"/>
                <w10:anchorlock/>
              </v:shape>
            </w:pict>
          </mc:Fallback>
        </mc:AlternateContent>
      </w:r>
      <w:r w:rsidR="00D92A96" w:rsidRPr="00D92A96">
        <w:t xml:space="preserve"> </w:t>
      </w:r>
      <w:r w:rsidR="00D92A96">
        <w:t>Madame, Monsieur,</w:t>
      </w:r>
    </w:p>
    <w:p w14:paraId="6BB4907E" w14:textId="77777777" w:rsidR="00D92A96" w:rsidRDefault="00D92A96" w:rsidP="00D92A96">
      <w:pPr>
        <w:pStyle w:val="texteInrap"/>
        <w:tabs>
          <w:tab w:val="left" w:pos="4253"/>
        </w:tabs>
      </w:pPr>
    </w:p>
    <w:p w14:paraId="7C3FE3CF" w14:textId="77777777" w:rsidR="00D92A96" w:rsidRDefault="00D92A96" w:rsidP="00D92A96">
      <w:pPr>
        <w:pStyle w:val="texteInrap"/>
        <w:tabs>
          <w:tab w:val="left" w:pos="4253"/>
        </w:tabs>
      </w:pPr>
    </w:p>
    <w:p w14:paraId="16E08108" w14:textId="0EB6475A" w:rsidR="00D92A96" w:rsidRDefault="00D92A96" w:rsidP="00D92A96">
      <w:pPr>
        <w:pStyle w:val="texteInrap"/>
        <w:tabs>
          <w:tab w:val="left" w:pos="4253"/>
        </w:tabs>
      </w:pPr>
      <w:r>
        <w:t>Conformément aux dispositions de l’article 5 de l’arrêté du 7 février 2022 portant définition des données scientifiques de l’archéologie et de leurs conditions de bonne conservation, j’ai le plaisir de vous informer que l’ensemble de la documentation scientifique et des biens archéologiques mobiliers associés</w:t>
      </w:r>
      <w:r w:rsidR="0004023B">
        <w:t xml:space="preserve"> </w:t>
      </w:r>
      <w:r w:rsidR="002F230C">
        <w:t>est</w:t>
      </w:r>
      <w:r>
        <w:t xml:space="preserve"> disponible pour versem</w:t>
      </w:r>
      <w:r w:rsidR="0004023B">
        <w:t>ent à votre service, le détail de notre proposition est annexé au présent courrier.</w:t>
      </w:r>
    </w:p>
    <w:p w14:paraId="14BD6F0C" w14:textId="77777777" w:rsidR="0004023B" w:rsidRDefault="0004023B" w:rsidP="00D92A96">
      <w:pPr>
        <w:pStyle w:val="texteInrap"/>
        <w:tabs>
          <w:tab w:val="left" w:pos="4253"/>
        </w:tabs>
      </w:pPr>
    </w:p>
    <w:p w14:paraId="3DC2BB37" w14:textId="1E71B7FB" w:rsidR="00D92A96" w:rsidRPr="009E5449" w:rsidRDefault="00D92A96" w:rsidP="00D92A96">
      <w:pPr>
        <w:pStyle w:val="texteInrap"/>
        <w:tabs>
          <w:tab w:val="left" w:pos="4253"/>
        </w:tabs>
        <w:rPr>
          <w:color w:val="000000" w:themeColor="text1"/>
        </w:rPr>
      </w:pPr>
      <w:r>
        <w:t xml:space="preserve">Je vous remercie de </w:t>
      </w:r>
      <w:r w:rsidRPr="009E5449">
        <w:rPr>
          <w:color w:val="000000" w:themeColor="text1"/>
        </w:rPr>
        <w:t xml:space="preserve">prendre l’attache de </w:t>
      </w:r>
      <w:r w:rsidR="009E5449" w:rsidRPr="009E5449">
        <w:rPr>
          <w:color w:val="000000" w:themeColor="text1"/>
        </w:rPr>
        <w:t xml:space="preserve">${NOM_GESTIONNAIRE}, </w:t>
      </w:r>
      <w:r w:rsidRPr="009E5449">
        <w:rPr>
          <w:color w:val="000000" w:themeColor="text1"/>
        </w:rPr>
        <w:t>gestionnaire</w:t>
      </w:r>
      <w:r w:rsidR="0004023B" w:rsidRPr="009E5449">
        <w:rPr>
          <w:color w:val="000000" w:themeColor="text1"/>
        </w:rPr>
        <w:t xml:space="preserve"> de collections archéologiques afin</w:t>
      </w:r>
      <w:r w:rsidRPr="009E5449">
        <w:rPr>
          <w:color w:val="000000" w:themeColor="text1"/>
        </w:rPr>
        <w:t xml:space="preserve"> de fixer la date </w:t>
      </w:r>
      <w:r w:rsidR="0004023B" w:rsidRPr="009E5449">
        <w:rPr>
          <w:color w:val="000000" w:themeColor="text1"/>
        </w:rPr>
        <w:t>du contrôle préalable dans nos locaux ainsi que de nous transmettre la date et le lieu de versement.</w:t>
      </w:r>
    </w:p>
    <w:p w14:paraId="7295065E" w14:textId="77777777" w:rsidR="00D92A96" w:rsidRPr="009E5449" w:rsidRDefault="00D92A96" w:rsidP="00D92A96">
      <w:pPr>
        <w:pStyle w:val="texteInrap"/>
        <w:tabs>
          <w:tab w:val="left" w:pos="4253"/>
        </w:tabs>
        <w:rPr>
          <w:color w:val="000000" w:themeColor="text1"/>
        </w:rPr>
      </w:pPr>
    </w:p>
    <w:p w14:paraId="5A2238BC" w14:textId="01DC055E" w:rsidR="00D92A96" w:rsidRPr="009E5449" w:rsidRDefault="00D92A96" w:rsidP="00D92A96">
      <w:pPr>
        <w:pStyle w:val="texteInrap"/>
        <w:tabs>
          <w:tab w:val="left" w:pos="4253"/>
        </w:tabs>
        <w:spacing w:line="240" w:lineRule="auto"/>
        <w:rPr>
          <w:color w:val="000000" w:themeColor="text1"/>
        </w:rPr>
      </w:pPr>
      <w:r w:rsidRPr="009E5449">
        <w:rPr>
          <w:color w:val="000000" w:themeColor="text1"/>
        </w:rPr>
        <w:t xml:space="preserve">Dans l’éventualité d’une impossibilité de vos services d’accueillir </w:t>
      </w:r>
      <w:r w:rsidR="0004023B" w:rsidRPr="009E5449">
        <w:rPr>
          <w:color w:val="000000" w:themeColor="text1"/>
        </w:rPr>
        <w:t>cette proposition de versement</w:t>
      </w:r>
      <w:r w:rsidRPr="009E5449">
        <w:rPr>
          <w:color w:val="000000" w:themeColor="text1"/>
        </w:rPr>
        <w:t xml:space="preserve">, je vous engage à informer </w:t>
      </w:r>
      <w:r w:rsidR="009E5449" w:rsidRPr="009E5449">
        <w:rPr>
          <w:color w:val="000000" w:themeColor="text1"/>
        </w:rPr>
        <w:t xml:space="preserve">${DAST_NOM} </w:t>
      </w:r>
      <w:r w:rsidRPr="009E5449">
        <w:rPr>
          <w:color w:val="000000" w:themeColor="text1"/>
        </w:rPr>
        <w:t xml:space="preserve">qui étudiera avec vous les modalités pratiques d’une conservation temporaire pour le compte de l’Etat avec une proposition de nouvelle échéance de présentation. Durant cette période </w:t>
      </w:r>
      <w:r w:rsidR="0004023B" w:rsidRPr="009E5449">
        <w:rPr>
          <w:color w:val="000000" w:themeColor="text1"/>
        </w:rPr>
        <w:t>les DSA seront conservé</w:t>
      </w:r>
      <w:r w:rsidR="002F230C">
        <w:rPr>
          <w:color w:val="000000" w:themeColor="text1"/>
        </w:rPr>
        <w:t>e</w:t>
      </w:r>
      <w:r w:rsidR="0004023B" w:rsidRPr="009E5449">
        <w:rPr>
          <w:color w:val="000000" w:themeColor="text1"/>
        </w:rPr>
        <w:t>s</w:t>
      </w:r>
      <w:r w:rsidRPr="009E5449">
        <w:rPr>
          <w:color w:val="000000" w:themeColor="text1"/>
        </w:rPr>
        <w:t xml:space="preserve"> au sein du centre de recherches Inrap de </w:t>
      </w:r>
      <w:r w:rsidR="009E5449" w:rsidRPr="009E5449">
        <w:rPr>
          <w:color w:val="000000" w:themeColor="text1"/>
        </w:rPr>
        <w:t>${LIEU_ENTREE}.</w:t>
      </w:r>
    </w:p>
    <w:p w14:paraId="6DE77669" w14:textId="77777777" w:rsidR="00D92A96" w:rsidRDefault="00D92A96" w:rsidP="00D92A96">
      <w:pPr>
        <w:pStyle w:val="texteInrap"/>
        <w:tabs>
          <w:tab w:val="left" w:pos="4253"/>
        </w:tabs>
        <w:spacing w:line="240" w:lineRule="auto"/>
      </w:pPr>
    </w:p>
    <w:p w14:paraId="63B68C7C" w14:textId="77777777" w:rsidR="00D92A96" w:rsidRDefault="00D92A96" w:rsidP="00D92A96">
      <w:pPr>
        <w:pStyle w:val="texteInrap"/>
        <w:tabs>
          <w:tab w:val="left" w:pos="4253"/>
        </w:tabs>
        <w:spacing w:line="240" w:lineRule="auto"/>
      </w:pPr>
      <w:r>
        <w:t>Je vous prie de recevoir, Madame, Monsieur, l’expression de mes sincères salutations.</w:t>
      </w:r>
    </w:p>
    <w:p w14:paraId="24B1ABB9" w14:textId="4A24989C" w:rsidR="00D92A96" w:rsidRDefault="00D92A96" w:rsidP="00D92A96">
      <w:pPr>
        <w:pStyle w:val="texteInrap"/>
        <w:tabs>
          <w:tab w:val="left" w:pos="4253"/>
        </w:tabs>
        <w:spacing w:line="240" w:lineRule="auto"/>
      </w:pPr>
    </w:p>
    <w:p w14:paraId="78FF829E" w14:textId="51701742" w:rsidR="0004023B" w:rsidRDefault="0004023B" w:rsidP="00D92A96">
      <w:pPr>
        <w:pStyle w:val="texteInrap"/>
        <w:tabs>
          <w:tab w:val="left" w:pos="4253"/>
        </w:tabs>
        <w:spacing w:line="240" w:lineRule="auto"/>
      </w:pPr>
    </w:p>
    <w:p w14:paraId="54392FD1" w14:textId="77777777" w:rsidR="0004023B" w:rsidRDefault="0004023B" w:rsidP="00D92A96">
      <w:pPr>
        <w:pStyle w:val="texteInrap"/>
        <w:tabs>
          <w:tab w:val="left" w:pos="4253"/>
        </w:tabs>
        <w:spacing w:line="240" w:lineRule="auto"/>
      </w:pPr>
    </w:p>
    <w:p w14:paraId="4F15A5C2" w14:textId="496E529F" w:rsidR="00D92A96" w:rsidRPr="009E5449" w:rsidRDefault="009E5449" w:rsidP="0004023B">
      <w:pPr>
        <w:pStyle w:val="texteInrap"/>
        <w:tabs>
          <w:tab w:val="left" w:pos="4253"/>
        </w:tabs>
        <w:spacing w:line="240" w:lineRule="auto"/>
        <w:rPr>
          <w:color w:val="000000" w:themeColor="text1"/>
        </w:rPr>
      </w:pPr>
      <w:r w:rsidRPr="009E5449">
        <w:rPr>
          <w:color w:val="000000" w:themeColor="text1"/>
        </w:rPr>
        <w:t>${SIGNATAIRE_NOM}</w:t>
      </w:r>
    </w:p>
    <w:p w14:paraId="07006260" w14:textId="4D103C32" w:rsidR="00A37439" w:rsidRPr="007A27A7" w:rsidRDefault="009E5449" w:rsidP="009E5449">
      <w:pPr>
        <w:pStyle w:val="texteInrap"/>
        <w:tabs>
          <w:tab w:val="left" w:pos="4253"/>
        </w:tabs>
        <w:spacing w:line="240" w:lineRule="auto"/>
        <w:rPr>
          <w:color w:val="000000" w:themeColor="text1"/>
        </w:rPr>
      </w:pPr>
      <w:r w:rsidRPr="009E5449">
        <w:rPr>
          <w:color w:val="000000" w:themeColor="text1"/>
        </w:rPr>
        <w:t>${QUALITE_SIGNATAIRE}</w:t>
      </w:r>
    </w:p>
    <w:sectPr w:rsidR="00A37439" w:rsidRPr="007A27A7" w:rsidSect="00B726BF">
      <w:headerReference w:type="default" r:id="rId6"/>
      <w:headerReference w:type="first" r:id="rId7"/>
      <w:pgSz w:w="11906" w:h="16838"/>
      <w:pgMar w:top="2835" w:right="1701" w:bottom="1701" w:left="1985" w:header="1985" w:footer="567"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66BE0" w14:textId="77777777" w:rsidR="00B726BF" w:rsidRDefault="00B726BF">
      <w:r>
        <w:separator/>
      </w:r>
    </w:p>
  </w:endnote>
  <w:endnote w:type="continuationSeparator" w:id="0">
    <w:p w14:paraId="1A7DCB34" w14:textId="77777777" w:rsidR="00B726BF" w:rsidRDefault="00B72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62362" w14:textId="77777777" w:rsidR="00B726BF" w:rsidRDefault="00B726BF">
      <w:r>
        <w:separator/>
      </w:r>
    </w:p>
  </w:footnote>
  <w:footnote w:type="continuationSeparator" w:id="0">
    <w:p w14:paraId="08002710" w14:textId="77777777" w:rsidR="00B726BF" w:rsidRDefault="00B72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D8BE0" w14:textId="615F3ACD" w:rsidR="00665C26" w:rsidRDefault="004815A7">
    <w:pPr>
      <w:pStyle w:val="Pavderfrences"/>
    </w:pPr>
    <w:r>
      <w:t xml:space="preserve">Référence : </w:t>
    </w:r>
    <w:r w:rsidR="00A37439">
      <w:t>${IDNO_LETTRE}</w:t>
    </w:r>
  </w:p>
  <w:p w14:paraId="61BBEBC9" w14:textId="66E22C6C" w:rsidR="00665C26" w:rsidRDefault="004815A7">
    <w:pPr>
      <w:pStyle w:val="Pavderfrences"/>
    </w:pPr>
    <w:r>
      <w:rPr>
        <w:rFonts w:eastAsia="Times New Roman"/>
      </w:rPr>
      <w:t xml:space="preserve">Page </w:t>
    </w:r>
    <w:r>
      <w:rPr>
        <w:rFonts w:eastAsia="Times New Roman"/>
      </w:rPr>
      <w:fldChar w:fldCharType="begin"/>
    </w:r>
    <w:r>
      <w:rPr>
        <w:rFonts w:eastAsia="Times New Roman"/>
      </w:rPr>
      <w:instrText xml:space="preserve"> PAGE </w:instrText>
    </w:r>
    <w:r>
      <w:rPr>
        <w:rFonts w:eastAsia="Times New Roman"/>
      </w:rPr>
      <w:fldChar w:fldCharType="separate"/>
    </w:r>
    <w:r w:rsidR="00D5726A">
      <w:rPr>
        <w:rFonts w:eastAsia="Times New Roman"/>
        <w:noProof/>
      </w:rPr>
      <w:t>2</w:t>
    </w:r>
    <w:r>
      <w:rPr>
        <w:rFonts w:eastAsia="Times New Roman"/>
      </w:rPr>
      <w:fldChar w:fldCharType="end"/>
    </w:r>
    <w:r>
      <w:rPr>
        <w:rFonts w:eastAsia="Times New Roman"/>
      </w:rPr>
      <w:t xml:space="preserve"> sur </w:t>
    </w:r>
    <w:r>
      <w:rPr>
        <w:rFonts w:eastAsia="Times New Roman"/>
      </w:rPr>
      <w:fldChar w:fldCharType="begin"/>
    </w:r>
    <w:r>
      <w:rPr>
        <w:rFonts w:eastAsia="Times New Roman"/>
      </w:rPr>
      <w:instrText xml:space="preserve"> NUMPAGES </w:instrText>
    </w:r>
    <w:r>
      <w:rPr>
        <w:rFonts w:eastAsia="Times New Roman"/>
      </w:rPr>
      <w:fldChar w:fldCharType="separate"/>
    </w:r>
    <w:r w:rsidR="00D5726A">
      <w:rPr>
        <w:rFonts w:eastAsia="Times New Roman"/>
        <w:noProof/>
      </w:rPr>
      <w:t>2</w:t>
    </w:r>
    <w:r>
      <w:rPr>
        <w:rFonts w:eastAsia="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4904" w14:textId="0379F6FF" w:rsidR="00665C26" w:rsidRDefault="00B83C97">
    <w:pPr>
      <w:rPr>
        <w:rFonts w:ascii="Arial" w:hAnsi="Arial"/>
        <w:b/>
        <w:sz w:val="18"/>
      </w:rPr>
    </w:pPr>
    <w:r>
      <w:rPr>
        <w:rFonts w:ascii="Arial" w:hAnsi="Arial"/>
        <w:b/>
        <w:noProof/>
        <w:sz w:val="18"/>
      </w:rPr>
      <w:drawing>
        <wp:anchor distT="0" distB="0" distL="114300" distR="114300" simplePos="0" relativeHeight="251660800" behindDoc="1" locked="0" layoutInCell="1" allowOverlap="1" wp14:anchorId="1CD6A328" wp14:editId="6F5C43DF">
          <wp:simplePos x="0" y="0"/>
          <wp:positionH relativeFrom="margin">
            <wp:posOffset>-711871</wp:posOffset>
          </wp:positionH>
          <wp:positionV relativeFrom="paragraph">
            <wp:posOffset>-942975</wp:posOffset>
          </wp:positionV>
          <wp:extent cx="1223717" cy="1108710"/>
          <wp:effectExtent l="0" t="0" r="0" b="889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ETAT:MIN_Culture_NB.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23717"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b/>
        <w:noProof/>
        <w:sz w:val="16"/>
      </w:rPr>
      <w:drawing>
        <wp:anchor distT="0" distB="0" distL="114300" distR="114300" simplePos="0" relativeHeight="251659776" behindDoc="0" locked="0" layoutInCell="1" allowOverlap="1" wp14:anchorId="427F7C79" wp14:editId="79054C9B">
          <wp:simplePos x="0" y="0"/>
          <wp:positionH relativeFrom="column">
            <wp:posOffset>4119880</wp:posOffset>
          </wp:positionH>
          <wp:positionV relativeFrom="paragraph">
            <wp:posOffset>-812800</wp:posOffset>
          </wp:positionV>
          <wp:extent cx="1814195" cy="607060"/>
          <wp:effectExtent l="0" t="0" r="0" b="254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wnchmrlt:Desktop:XAVIER:Boulot:c-album:INRAP:_INR - docs charte:INR - docs charte - logos:LOGOS_INRAP_HORIZONTAL:INRAP_HORIZONTAL_NB.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14195" cy="60706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6BE"/>
    <w:rsid w:val="0004023B"/>
    <w:rsid w:val="002E4732"/>
    <w:rsid w:val="002F230C"/>
    <w:rsid w:val="00305EE3"/>
    <w:rsid w:val="003218A7"/>
    <w:rsid w:val="0033279A"/>
    <w:rsid w:val="003347D3"/>
    <w:rsid w:val="003653E6"/>
    <w:rsid w:val="003B17B6"/>
    <w:rsid w:val="004815A7"/>
    <w:rsid w:val="005276BE"/>
    <w:rsid w:val="00596640"/>
    <w:rsid w:val="00665C26"/>
    <w:rsid w:val="006721AF"/>
    <w:rsid w:val="006A1108"/>
    <w:rsid w:val="006B0563"/>
    <w:rsid w:val="006C2902"/>
    <w:rsid w:val="006D7F4D"/>
    <w:rsid w:val="006E7831"/>
    <w:rsid w:val="007A27A7"/>
    <w:rsid w:val="008B779D"/>
    <w:rsid w:val="009E5449"/>
    <w:rsid w:val="00A30CF2"/>
    <w:rsid w:val="00A37439"/>
    <w:rsid w:val="00B726BF"/>
    <w:rsid w:val="00B81E60"/>
    <w:rsid w:val="00B83C97"/>
    <w:rsid w:val="00BD166B"/>
    <w:rsid w:val="00CE79C8"/>
    <w:rsid w:val="00D00464"/>
    <w:rsid w:val="00D5726A"/>
    <w:rsid w:val="00D92A96"/>
    <w:rsid w:val="00DF7FBF"/>
    <w:rsid w:val="00F25E35"/>
    <w:rsid w:val="00F43584"/>
    <w:rsid w:val="00F55AC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163F2F"/>
  <w15:docId w15:val="{C9A183BA-2E3F-496E-BEF8-9FFA63C4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Inrap">
    <w:name w:val="texte Inrap"/>
    <w:basedOn w:val="Normal"/>
    <w:pPr>
      <w:spacing w:line="280" w:lineRule="exact"/>
    </w:pPr>
  </w:style>
  <w:style w:type="paragraph" w:customStyle="1" w:styleId="Pavderfrences">
    <w:name w:val="Pavé de références"/>
    <w:basedOn w:val="texteInrap"/>
    <w:pPr>
      <w:spacing w:line="240" w:lineRule="auto"/>
    </w:pPr>
    <w:rPr>
      <w:sz w:val="18"/>
    </w:rPr>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 w:type="paragraph" w:styleId="Textedebulles">
    <w:name w:val="Balloon Text"/>
    <w:basedOn w:val="Normal"/>
    <w:link w:val="TextedebullesCar"/>
    <w:uiPriority w:val="99"/>
    <w:semiHidden/>
    <w:unhideWhenUsed/>
    <w:rsid w:val="00F43584"/>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F43584"/>
    <w:rPr>
      <w:rFonts w:ascii="Lucida Grande" w:hAnsi="Lucida Grande" w:cs="Lucida Grande"/>
      <w:sz w:val="18"/>
      <w:szCs w:val="18"/>
    </w:rPr>
  </w:style>
  <w:style w:type="table" w:styleId="Grilledutableau">
    <w:name w:val="Table Grid"/>
    <w:basedOn w:val="TableauNormal"/>
    <w:uiPriority w:val="39"/>
    <w:rsid w:val="003218A7"/>
    <w:rPr>
      <w:rFonts w:asciiTheme="minorHAnsi" w:eastAsia="PMingLiU"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OUL\Desktop\070208_enteteint_dir.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C:\Users\BRAOUL\Desktop\070208_enteteint_dir.dot</Template>
  <TotalTime>65</TotalTime>
  <Pages>1</Pages>
  <Words>218</Words>
  <Characters>1204</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Pessac, le 26 janvier 2006</vt:lpstr>
    </vt:vector>
  </TitlesOfParts>
  <Company>LM</Company>
  <LinksUpToDate>false</LinksUpToDate>
  <CharactersWithSpaces>1420</CharactersWithSpaces>
  <SharedDoc>false</SharedDoc>
  <HLinks>
    <vt:vector size="6" baseType="variant">
      <vt:variant>
        <vt:i4>5767227</vt:i4>
      </vt:variant>
      <vt:variant>
        <vt:i4>-1</vt:i4>
      </vt:variant>
      <vt:variant>
        <vt:i4>2053</vt:i4>
      </vt:variant>
      <vt:variant>
        <vt:i4>1</vt:i4>
      </vt:variant>
      <vt:variant>
        <vt:lpwstr>:Inrap_iL4.jpg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Pessac, le 26 janvier 2006</dc:title>
  <dc:subject/>
  <dc:creator>Administrateur</dc:creator>
  <cp:keywords/>
  <cp:lastModifiedBy>Batch2 IdéesCulture</cp:lastModifiedBy>
  <cp:revision>11</cp:revision>
  <cp:lastPrinted>2023-10-03T08:08:00Z</cp:lastPrinted>
  <dcterms:created xsi:type="dcterms:W3CDTF">2023-10-03T07:19:00Z</dcterms:created>
  <dcterms:modified xsi:type="dcterms:W3CDTF">2023-12-19T10:39:00Z</dcterms:modified>
</cp:coreProperties>
</file>