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F3770B" w14:textId="77777777" w:rsidR="005E33BE" w:rsidRPr="000B3AB6" w:rsidRDefault="00946B4B" w:rsidP="006A0440">
      <w:pPr>
        <w:pStyle w:val="bib-titrece"/>
        <w:spacing w:before="840" w:after="600"/>
      </w:pPr>
      <w:r>
        <w:t>Constat d’état</w:t>
      </w:r>
    </w:p>
    <w:p w14:paraId="052AAC61" w14:textId="6FD962F1" w:rsidR="00245EC2" w:rsidRPr="00F6306B" w:rsidRDefault="00F6306B" w:rsidP="00DA4B3A">
      <w:pPr>
        <w:pStyle w:val="bib-titrepartiece"/>
        <w:ind w:left="708" w:firstLine="708"/>
      </w:pPr>
      <w:r>
        <w:t>Exposition</w:t>
      </w:r>
    </w:p>
    <w:p w14:paraId="5123AE60" w14:textId="12036651" w:rsidR="00E06FD9" w:rsidRPr="00377D4E" w:rsidRDefault="00D4717A" w:rsidP="00377D4E">
      <w:pPr>
        <w:pStyle w:val="bib-corpstexte"/>
      </w:pPr>
      <w:r>
        <w:t>Institution</w:t>
      </w:r>
      <w:r w:rsidR="00F6306B" w:rsidRPr="00377D4E">
        <w:t> :</w:t>
      </w:r>
      <w:r w:rsidR="009F38B4">
        <w:t xml:space="preserve"> </w:t>
      </w:r>
      <w:sdt>
        <w:sdtPr>
          <w:id w:val="1426382477"/>
          <w:placeholder>
            <w:docPart w:val="27C986CEF471954481447E6B87C8D5D1"/>
          </w:placeholder>
        </w:sdtPr>
        <w:sdtEndPr/>
        <w:sdtContent>
          <w:r w:rsidR="00B95294">
            <w:t>${INSTITUTION}</w:t>
          </w:r>
        </w:sdtContent>
      </w:sdt>
    </w:p>
    <w:p w14:paraId="60E567FF" w14:textId="3B23454E" w:rsidR="00D4717A" w:rsidRDefault="00D4717A" w:rsidP="00377D4E">
      <w:pPr>
        <w:pStyle w:val="bib-corpstexte"/>
      </w:pPr>
      <w:r>
        <w:t>Titre de l’exposition :</w:t>
      </w:r>
      <w:r w:rsidRPr="00D4717A">
        <w:t xml:space="preserve"> </w:t>
      </w:r>
      <w:sdt>
        <w:sdtPr>
          <w:id w:val="1626727"/>
          <w:placeholder>
            <w:docPart w:val="6450783B20988B409851922323809244"/>
          </w:placeholder>
        </w:sdtPr>
        <w:sdtEndPr/>
        <w:sdtContent>
          <w:r w:rsidR="00B95294">
            <w:t>${TITRE_EXP}</w:t>
          </w:r>
        </w:sdtContent>
      </w:sdt>
    </w:p>
    <w:p w14:paraId="5BD39AA5" w14:textId="28280373" w:rsidR="00F6306B" w:rsidRPr="00377D4E" w:rsidRDefault="00F6306B" w:rsidP="00377D4E">
      <w:pPr>
        <w:pStyle w:val="bib-corpstexte"/>
      </w:pPr>
      <w:r w:rsidRPr="00377D4E">
        <w:t>Dates :</w:t>
      </w:r>
      <w:r w:rsidR="009F38B4">
        <w:t xml:space="preserve"> </w:t>
      </w:r>
      <w:sdt>
        <w:sdtPr>
          <w:id w:val="-2024550280"/>
          <w:placeholder>
            <w:docPart w:val="17EFC536253E3141BFF91C1BC7AE513C"/>
          </w:placeholder>
        </w:sdtPr>
        <w:sdtEndPr/>
        <w:sdtContent>
          <w:r w:rsidR="00B95294">
            <w:t>${DATE_EXP}</w:t>
          </w:r>
        </w:sdtContent>
      </w:sdt>
    </w:p>
    <w:p w14:paraId="5FE09331" w14:textId="77777777" w:rsidR="00070DD2" w:rsidRPr="000B3AB6" w:rsidRDefault="00F6306B" w:rsidP="00F6306B">
      <w:pPr>
        <w:pStyle w:val="bib-titrepartiece"/>
      </w:pPr>
      <w:proofErr w:type="spellStart"/>
      <w:r>
        <w:t>Etablissement</w:t>
      </w:r>
      <w:proofErr w:type="spellEnd"/>
      <w:r>
        <w:t xml:space="preserve"> prêteur</w:t>
      </w:r>
    </w:p>
    <w:p w14:paraId="457BA42E" w14:textId="77777777" w:rsidR="00F6306B" w:rsidRPr="00377D4E" w:rsidRDefault="00F6306B" w:rsidP="00377D4E">
      <w:pPr>
        <w:pStyle w:val="bib-corpstexte"/>
      </w:pPr>
      <w:r w:rsidRPr="00377D4E">
        <w:t>Observatoire de Paris</w:t>
      </w:r>
      <w:r w:rsidR="00377D4E" w:rsidRPr="00377D4E">
        <w:t xml:space="preserve">, </w:t>
      </w:r>
      <w:r w:rsidRPr="00377D4E">
        <w:t>61, avenue de l'Observatoire</w:t>
      </w:r>
      <w:r w:rsidR="00377D4E" w:rsidRPr="00377D4E">
        <w:t xml:space="preserve">, </w:t>
      </w:r>
      <w:r w:rsidRPr="00377D4E">
        <w:t>75014 Paris</w:t>
      </w:r>
    </w:p>
    <w:p w14:paraId="33564956" w14:textId="77777777" w:rsidR="00070DD2" w:rsidRPr="000B3AB6" w:rsidRDefault="00F6306B" w:rsidP="00F6306B">
      <w:pPr>
        <w:pStyle w:val="bib-titrepartiece"/>
      </w:pPr>
      <w:r w:rsidRPr="00F6306B">
        <w:t xml:space="preserve">Identification du document </w:t>
      </w:r>
      <w:r w:rsidR="00280A30">
        <w:t>ou</w:t>
      </w:r>
      <w:r w:rsidRPr="00F6306B">
        <w:t xml:space="preserve"> de l’œuvre</w:t>
      </w:r>
    </w:p>
    <w:p w14:paraId="44E28A68" w14:textId="0C328931" w:rsidR="00302E78" w:rsidRPr="00302E78" w:rsidRDefault="00302E78" w:rsidP="00302E78">
      <w:pPr>
        <w:pStyle w:val="bib-type"/>
        <w:tabs>
          <w:tab w:val="clear" w:pos="2268"/>
          <w:tab w:val="clear" w:pos="4820"/>
          <w:tab w:val="left" w:pos="1418"/>
          <w:tab w:val="left" w:pos="3261"/>
          <w:tab w:val="left" w:pos="6096"/>
          <w:tab w:val="right" w:pos="9638"/>
        </w:tabs>
        <w:ind w:left="0"/>
      </w:pPr>
      <w:r w:rsidRPr="00302E78">
        <w:rPr>
          <w:rFonts w:ascii="Segoe UI Symbol" w:hAnsi="Segoe UI Symbol" w:cs="Segoe UI Symbol"/>
        </w:rPr>
        <w:t>☐</w:t>
      </w:r>
      <w:r w:rsidRPr="00302E78">
        <w:t xml:space="preserve"> Livre</w:t>
      </w:r>
      <w:r w:rsidRPr="00302E78">
        <w:tab/>
      </w:r>
      <w:r w:rsidRPr="00302E78">
        <w:rPr>
          <w:rFonts w:ascii="Segoe UI Symbol" w:hAnsi="Segoe UI Symbol" w:cs="Segoe UI Symbol"/>
        </w:rPr>
        <w:t>☐</w:t>
      </w:r>
      <w:r w:rsidRPr="00302E78">
        <w:t xml:space="preserve"> Peinture</w:t>
      </w:r>
      <w:r w:rsidRPr="00302E78">
        <w:tab/>
      </w:r>
      <w:r w:rsidRPr="00302E78">
        <w:rPr>
          <w:rFonts w:ascii="Segoe UI Symbol" w:hAnsi="Segoe UI Symbol" w:cs="Segoe UI Symbol"/>
        </w:rPr>
        <w:t>☐</w:t>
      </w:r>
      <w:r w:rsidRPr="00302E78">
        <w:t xml:space="preserve"> Archive, manuscrit</w:t>
      </w:r>
      <w:r w:rsidRPr="00302E78">
        <w:tab/>
        <w:t xml:space="preserve">     </w:t>
      </w:r>
      <w:r w:rsidRPr="00302E78">
        <w:rPr>
          <w:rFonts w:ascii="Segoe UI Symbol" w:hAnsi="Segoe UI Symbol" w:cs="Segoe UI Symbol"/>
        </w:rPr>
        <w:t>☐</w:t>
      </w:r>
      <w:r w:rsidRPr="00302E78">
        <w:t xml:space="preserve"> Œuvre graphique</w:t>
      </w:r>
      <w:r w:rsidRPr="00302E78">
        <w:tab/>
      </w:r>
      <w:r w:rsidRPr="00302E78">
        <w:rPr>
          <w:rFonts w:ascii="Segoe UI Symbol" w:hAnsi="Segoe UI Symbol" w:cs="Segoe UI Symbol"/>
        </w:rPr>
        <w:t>☐</w:t>
      </w:r>
      <w:r w:rsidRPr="00302E78">
        <w:t xml:space="preserve"> Objet</w:t>
      </w:r>
    </w:p>
    <w:p w14:paraId="3BEB9608" w14:textId="4494CA3E" w:rsidR="004D0C0C" w:rsidRDefault="004D0C0C" w:rsidP="00377D4E">
      <w:pPr>
        <w:pStyle w:val="bib-corpstexte"/>
      </w:pPr>
      <w:r>
        <w:t>Titre de l’œuvre :</w:t>
      </w:r>
      <w:r w:rsidRPr="004D0C0C">
        <w:t xml:space="preserve"> </w:t>
      </w:r>
      <w:sdt>
        <w:sdtPr>
          <w:id w:val="-889727352"/>
          <w:placeholder>
            <w:docPart w:val="CB5E898AE55D444DAE28B3BEFC478237"/>
          </w:placeholder>
        </w:sdtPr>
        <w:sdtEndPr/>
        <w:sdtContent>
          <w:r w:rsidR="00B95294">
            <w:t>${TITRE}</w:t>
          </w:r>
        </w:sdtContent>
      </w:sdt>
    </w:p>
    <w:p w14:paraId="57E7776A" w14:textId="3B245416" w:rsidR="00F6306B" w:rsidRPr="00377D4E" w:rsidRDefault="00F6306B" w:rsidP="00377D4E">
      <w:pPr>
        <w:pStyle w:val="bib-corpstexte"/>
      </w:pPr>
      <w:r w:rsidRPr="00377D4E">
        <w:t>N° d'inventaire</w:t>
      </w:r>
      <w:r w:rsidR="00280A30">
        <w:t xml:space="preserve"> </w:t>
      </w:r>
      <w:r w:rsidRPr="00377D4E">
        <w:t>:</w:t>
      </w:r>
      <w:r w:rsidR="009F38B4">
        <w:t xml:space="preserve"> </w:t>
      </w:r>
      <w:sdt>
        <w:sdtPr>
          <w:id w:val="-407149603"/>
          <w:placeholder>
            <w:docPart w:val="B10D2D17CD667246BE48260934260B88"/>
          </w:placeholder>
        </w:sdtPr>
        <w:sdtEndPr/>
        <w:sdtContent>
          <w:r w:rsidR="00B95294">
            <w:t>${IDNO}</w:t>
          </w:r>
        </w:sdtContent>
      </w:sdt>
    </w:p>
    <w:p w14:paraId="65DCF46C" w14:textId="162D9A81" w:rsidR="00F6306B" w:rsidRDefault="00F6306B" w:rsidP="00377D4E">
      <w:pPr>
        <w:pStyle w:val="bib-corpstexte"/>
      </w:pPr>
      <w:r w:rsidRPr="00377D4E">
        <w:t>Auteur/fabricant :</w:t>
      </w:r>
      <w:r w:rsidR="00FA72F5" w:rsidRPr="00FA72F5">
        <w:t xml:space="preserve"> </w:t>
      </w:r>
      <w:sdt>
        <w:sdtPr>
          <w:id w:val="2051569010"/>
          <w:placeholder>
            <w:docPart w:val="29E9598FF8F8B8498C6DA70B94390134"/>
          </w:placeholder>
        </w:sdtPr>
        <w:sdtEndPr/>
        <w:sdtContent>
          <w:r w:rsidR="00B95294">
            <w:t>${AUTEUR}</w:t>
          </w:r>
        </w:sdtContent>
      </w:sdt>
      <w:r w:rsidR="009F38B4">
        <w:t xml:space="preserve"> </w:t>
      </w:r>
    </w:p>
    <w:p w14:paraId="6899C80C" w14:textId="2FA14B95" w:rsidR="00FA72F5" w:rsidRPr="00377D4E" w:rsidRDefault="00FA72F5" w:rsidP="00377D4E">
      <w:pPr>
        <w:pStyle w:val="bib-corpstexte"/>
      </w:pPr>
      <w:r>
        <w:t xml:space="preserve">Date : </w:t>
      </w:r>
      <w:sdt>
        <w:sdtPr>
          <w:id w:val="1294951465"/>
          <w:placeholder>
            <w:docPart w:val="77136AB51008EC48B73AED4F9E59F5E3"/>
          </w:placeholder>
        </w:sdtPr>
        <w:sdtEndPr/>
        <w:sdtContent>
          <w:r w:rsidR="00B95294">
            <w:t>${DATE}</w:t>
          </w:r>
        </w:sdtContent>
      </w:sdt>
    </w:p>
    <w:p w14:paraId="6E9C5504" w14:textId="2CB71A95" w:rsidR="00F6306B" w:rsidRPr="00377D4E" w:rsidRDefault="00F6306B" w:rsidP="00377D4E">
      <w:pPr>
        <w:pStyle w:val="bib-corpstexte"/>
      </w:pPr>
      <w:r w:rsidRPr="00377D4E">
        <w:t>Matière :</w:t>
      </w:r>
      <w:r w:rsidR="009F38B4">
        <w:t xml:space="preserve"> </w:t>
      </w:r>
      <w:sdt>
        <w:sdtPr>
          <w:id w:val="-175965726"/>
          <w:placeholder>
            <w:docPart w:val="5CA89EECF70064438E92C6279DC4F43B"/>
          </w:placeholder>
        </w:sdtPr>
        <w:sdtEndPr/>
        <w:sdtContent>
          <w:r w:rsidR="00B95294">
            <w:t>${MATIERE}</w:t>
          </w:r>
        </w:sdtContent>
      </w:sdt>
    </w:p>
    <w:p w14:paraId="7E76606D" w14:textId="17C07AAF" w:rsidR="00F6306B" w:rsidRPr="00377D4E" w:rsidRDefault="00F6306B" w:rsidP="00377D4E">
      <w:pPr>
        <w:pStyle w:val="bib-corpstexte"/>
      </w:pPr>
      <w:r w:rsidRPr="00377D4E">
        <w:t>Dimensions sans cadre : (Hauteur x Largeur x Longueur) :</w:t>
      </w:r>
      <w:r w:rsidR="0046596F" w:rsidRPr="0046596F">
        <w:t xml:space="preserve"> </w:t>
      </w:r>
      <w:sdt>
        <w:sdtPr>
          <w:id w:val="131301788"/>
          <w:placeholder>
            <w:docPart w:val="1EB1F307C8BCEA469C50D2EA1EEBB756"/>
          </w:placeholder>
        </w:sdtPr>
        <w:sdtEndPr/>
        <w:sdtContent>
          <w:r w:rsidR="00B95294">
            <w:t>${DIM}</w:t>
          </w:r>
        </w:sdtContent>
      </w:sdt>
    </w:p>
    <w:p w14:paraId="1E5E3E0B" w14:textId="5B2B1D1E" w:rsidR="00F6306B" w:rsidRDefault="00F6306B" w:rsidP="00377D4E">
      <w:pPr>
        <w:pStyle w:val="bib-corpstexte"/>
      </w:pPr>
      <w:r w:rsidRPr="00377D4E">
        <w:t>Poids :</w:t>
      </w:r>
      <w:r w:rsidR="009F38B4">
        <w:t xml:space="preserve"> </w:t>
      </w:r>
      <w:sdt>
        <w:sdtPr>
          <w:id w:val="-1286499382"/>
          <w:placeholder>
            <w:docPart w:val="8268B84904AFD44EA514A4930F5192DA"/>
          </w:placeholder>
        </w:sdtPr>
        <w:sdtEndPr/>
        <w:sdtContent>
          <w:r w:rsidR="00B95294">
            <w:t>${POIDS}</w:t>
          </w:r>
        </w:sdtContent>
      </w:sdt>
    </w:p>
    <w:p w14:paraId="207EFCFF" w14:textId="70398FA0" w:rsidR="00FA72F5" w:rsidRPr="00377D4E" w:rsidRDefault="00FA72F5" w:rsidP="00302E78">
      <w:pPr>
        <w:pStyle w:val="bib-corpstexte"/>
        <w:spacing w:before="0" w:after="120"/>
        <w:jc w:val="left"/>
      </w:pPr>
      <w:r>
        <w:t>Encadrement</w:t>
      </w:r>
      <w:r w:rsidR="00302E78">
        <w:t> </w:t>
      </w:r>
      <w:r w:rsidR="00302E78" w:rsidRPr="00302E78">
        <w:t xml:space="preserve">: </w:t>
      </w:r>
      <w:r w:rsidR="00302E78" w:rsidRPr="00302E78">
        <w:rPr>
          <w:rFonts w:ascii="Segoe UI Symbol" w:hAnsi="Segoe UI Symbol" w:cs="Segoe UI Symbol"/>
        </w:rPr>
        <w:t>☐</w:t>
      </w:r>
      <w:r w:rsidR="00302E78" w:rsidRPr="00302E78">
        <w:rPr>
          <w:rFonts w:cs="Segoe UI Symbol"/>
        </w:rPr>
        <w:t xml:space="preserve"> Oui</w:t>
      </w:r>
      <w:r w:rsidR="00302E78" w:rsidRPr="00302E78">
        <w:rPr>
          <w:rFonts w:cs="Segoe UI Symbol"/>
        </w:rPr>
        <w:tab/>
        <w:t xml:space="preserve"> </w:t>
      </w:r>
      <w:r w:rsidR="00302E78" w:rsidRPr="00302E78">
        <w:rPr>
          <w:rFonts w:cs="Segoe UI Symbol"/>
        </w:rPr>
        <w:tab/>
      </w:r>
      <w:r w:rsidR="00302E78" w:rsidRPr="00302E78">
        <w:rPr>
          <w:rFonts w:ascii="Segoe UI Symbol" w:hAnsi="Segoe UI Symbol" w:cs="Segoe UI Symbol"/>
        </w:rPr>
        <w:t>☐</w:t>
      </w:r>
      <w:r w:rsidR="00302E78" w:rsidRPr="00302E78">
        <w:rPr>
          <w:rFonts w:cs="Segoe UI Symbol"/>
        </w:rPr>
        <w:t xml:space="preserve"> Non</w:t>
      </w:r>
    </w:p>
    <w:p w14:paraId="42BC83AD" w14:textId="77777777" w:rsidR="00F6306B" w:rsidRPr="00F6306B" w:rsidRDefault="00F6306B" w:rsidP="00B53FCB">
      <w:pPr>
        <w:pStyle w:val="bib-titrepartiece"/>
      </w:pPr>
      <w:r w:rsidRPr="00F6306B">
        <w:t>Emballage</w:t>
      </w:r>
    </w:p>
    <w:p w14:paraId="3B475AC1" w14:textId="06F77C07" w:rsidR="00302E78" w:rsidRPr="00302E78" w:rsidRDefault="00302E78" w:rsidP="008C145A">
      <w:pPr>
        <w:pStyle w:val="bib-corpstexte"/>
        <w:tabs>
          <w:tab w:val="left" w:pos="2552"/>
          <w:tab w:val="left" w:pos="4962"/>
          <w:tab w:val="right" w:pos="9638"/>
        </w:tabs>
      </w:pPr>
      <w:r w:rsidRPr="00302E78">
        <w:rPr>
          <w:rFonts w:ascii="Segoe UI Symbol" w:hAnsi="Segoe UI Symbol" w:cs="Segoe UI Symbol"/>
        </w:rPr>
        <w:t>☐</w:t>
      </w:r>
      <w:r w:rsidRPr="00302E78">
        <w:rPr>
          <w:rFonts w:cs="Segoe UI Symbol"/>
        </w:rPr>
        <w:t xml:space="preserve"> Caisse carton</w:t>
      </w:r>
      <w:r w:rsidRPr="00302E78">
        <w:rPr>
          <w:rFonts w:cs="Segoe UI Symbol"/>
        </w:rPr>
        <w:tab/>
      </w:r>
      <w:r w:rsidRPr="00302E78">
        <w:rPr>
          <w:rFonts w:ascii="Segoe UI Symbol" w:hAnsi="Segoe UI Symbol" w:cs="Segoe UI Symbol"/>
        </w:rPr>
        <w:t>☐</w:t>
      </w:r>
      <w:r w:rsidRPr="00302E78">
        <w:rPr>
          <w:rFonts w:cs="Segoe UI Symbol"/>
        </w:rPr>
        <w:t xml:space="preserve"> Caisse bois</w:t>
      </w:r>
      <w:r w:rsidRPr="00302E78">
        <w:rPr>
          <w:rFonts w:cs="Segoe UI Symbol"/>
        </w:rPr>
        <w:tab/>
      </w:r>
      <w:r w:rsidRPr="00302E78">
        <w:rPr>
          <w:rFonts w:ascii="Segoe UI Symbol" w:hAnsi="Segoe UI Symbol" w:cs="Segoe UI Symbol"/>
        </w:rPr>
        <w:t>☐</w:t>
      </w:r>
      <w:r w:rsidRPr="00302E78">
        <w:rPr>
          <w:rFonts w:cs="Segoe UI Symbol"/>
        </w:rPr>
        <w:t xml:space="preserve"> Caisse climatisée </w:t>
      </w:r>
      <w:r w:rsidRPr="00302E78">
        <w:rPr>
          <w:rFonts w:cs="Segoe UI Symbol"/>
        </w:rPr>
        <w:tab/>
      </w:r>
      <w:r w:rsidRPr="00302E78">
        <w:rPr>
          <w:rFonts w:ascii="Segoe UI Symbol" w:hAnsi="Segoe UI Symbol" w:cs="Segoe UI Symbol"/>
        </w:rPr>
        <w:t>☐</w:t>
      </w:r>
      <w:r w:rsidRPr="00302E78">
        <w:rPr>
          <w:rFonts w:cs="Segoe UI Symbol"/>
        </w:rPr>
        <w:t xml:space="preserve"> Tamponnage</w:t>
      </w:r>
    </w:p>
    <w:p w14:paraId="076C90DB" w14:textId="77777777" w:rsidR="00B53FCB" w:rsidRDefault="00B53FCB" w:rsidP="00B53FCB">
      <w:pPr>
        <w:pStyle w:val="bib-titrepartiece"/>
      </w:pPr>
      <w:r>
        <w:t>T</w:t>
      </w:r>
      <w:r w:rsidRPr="00F6306B">
        <w:t>ransporteur</w:t>
      </w:r>
    </w:p>
    <w:p w14:paraId="6AFDE6DD" w14:textId="77777777" w:rsidR="00B53FCB" w:rsidRPr="00377D4E" w:rsidRDefault="00F6306B" w:rsidP="00377D4E">
      <w:pPr>
        <w:pStyle w:val="bib-corpstexte"/>
      </w:pPr>
      <w:r w:rsidRPr="00377D4E">
        <w:t>Nom</w:t>
      </w:r>
      <w:r w:rsidR="00B53FCB" w:rsidRPr="00377D4E">
        <w:t> :</w:t>
      </w:r>
      <w:r w:rsidR="009F38B4">
        <w:t xml:space="preserve"> </w:t>
      </w:r>
      <w:sdt>
        <w:sdtPr>
          <w:id w:val="1739976431"/>
          <w:placeholder>
            <w:docPart w:val="15FAE509D2686343A16501B68B7A4AB7"/>
          </w:placeholder>
          <w:showingPlcHdr/>
        </w:sdtPr>
        <w:sdtEndPr/>
        <w:sdtContent>
          <w:r w:rsidR="00D767C5"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sdtContent>
      </w:sdt>
    </w:p>
    <w:p w14:paraId="298EAD2A" w14:textId="77777777" w:rsidR="00F6306B" w:rsidRPr="00377D4E" w:rsidRDefault="00B53FCB" w:rsidP="00377D4E">
      <w:pPr>
        <w:pStyle w:val="bib-corpstexte"/>
      </w:pPr>
      <w:r w:rsidRPr="00377D4E">
        <w:t>A</w:t>
      </w:r>
      <w:r w:rsidR="00F6306B" w:rsidRPr="00377D4E">
        <w:t xml:space="preserve">dresse : </w:t>
      </w:r>
      <w:sdt>
        <w:sdtPr>
          <w:id w:val="-1464495069"/>
          <w:placeholder>
            <w:docPart w:val="3E103FFF957A004A8B792918CC049521"/>
          </w:placeholder>
          <w:showingPlcHdr/>
        </w:sdtPr>
        <w:sdtEndPr/>
        <w:sdtContent>
          <w:r w:rsidR="00D767C5"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sdtContent>
      </w:sdt>
    </w:p>
    <w:p w14:paraId="6195E7EB" w14:textId="77777777" w:rsidR="00F6306B" w:rsidRPr="00F6306B" w:rsidRDefault="00B53FCB" w:rsidP="00B53FCB">
      <w:pPr>
        <w:pStyle w:val="bib-titrepartiece"/>
      </w:pPr>
      <w:r>
        <w:t>C</w:t>
      </w:r>
      <w:r w:rsidRPr="00F6306B">
        <w:t>onvoyeur</w:t>
      </w:r>
    </w:p>
    <w:p w14:paraId="4EEEFD09" w14:textId="3E0D07DB" w:rsidR="00B53FCB" w:rsidRPr="00377D4E" w:rsidRDefault="00F6306B" w:rsidP="00377D4E">
      <w:pPr>
        <w:pStyle w:val="bib-corpstexte"/>
      </w:pPr>
      <w:r w:rsidRPr="00377D4E">
        <w:t>Nom</w:t>
      </w:r>
      <w:r w:rsidR="00B53FCB" w:rsidRPr="00377D4E">
        <w:t> :</w:t>
      </w:r>
      <w:r w:rsidR="009F38B4">
        <w:t xml:space="preserve"> </w:t>
      </w:r>
      <w:sdt>
        <w:sdtPr>
          <w:id w:val="1647709052"/>
          <w:placeholder>
            <w:docPart w:val="0EECB5DE4271944385DBD53D2B53BED2"/>
          </w:placeholder>
          <w:showingPlcHdr/>
        </w:sdtPr>
        <w:sdtEndPr/>
        <w:sdtContent>
          <w:r w:rsidR="00302E78"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sdtContent>
      </w:sdt>
    </w:p>
    <w:p w14:paraId="416E13DE" w14:textId="142ADC33" w:rsidR="00F6306B" w:rsidRPr="00377D4E" w:rsidRDefault="00B53FCB" w:rsidP="00377D4E">
      <w:pPr>
        <w:pStyle w:val="bib-corpstexte"/>
      </w:pPr>
      <w:r w:rsidRPr="00377D4E">
        <w:t>Q</w:t>
      </w:r>
      <w:r w:rsidR="00F6306B" w:rsidRPr="00377D4E">
        <w:t>ualité</w:t>
      </w:r>
      <w:r w:rsidR="00302E78">
        <w:t> :</w:t>
      </w:r>
    </w:p>
    <w:p w14:paraId="36FCFE12" w14:textId="77777777" w:rsidR="00B53FCB" w:rsidRDefault="00B53FCB" w:rsidP="00B53FCB">
      <w:pPr>
        <w:pStyle w:val="bib-titrepartiece"/>
      </w:pPr>
      <w:proofErr w:type="spellStart"/>
      <w:r>
        <w:lastRenderedPageBreak/>
        <w:t>Etat</w:t>
      </w:r>
      <w:proofErr w:type="spellEnd"/>
    </w:p>
    <w:p w14:paraId="22ABCAE3" w14:textId="77777777" w:rsidR="00B53FCB" w:rsidRPr="00D767C5" w:rsidRDefault="00B53FCB" w:rsidP="0077272B">
      <w:pPr>
        <w:pStyle w:val="bib-etat1ce"/>
        <w:spacing w:before="360" w:after="0"/>
      </w:pPr>
      <w:proofErr w:type="spellStart"/>
      <w:r w:rsidRPr="00D767C5">
        <w:t>Etat</w:t>
      </w:r>
      <w:proofErr w:type="spellEnd"/>
      <w:r w:rsidRPr="00D767C5">
        <w:t xml:space="preserve"> </w:t>
      </w:r>
      <w:r w:rsidR="00CA15D0" w:rsidRPr="00D767C5">
        <w:t>n°1 : départ de l’Observatoire</w:t>
      </w:r>
      <w:r w:rsidR="00377D4E">
        <w:t xml:space="preserve"> de Paris</w:t>
      </w:r>
    </w:p>
    <w:p w14:paraId="339331D8" w14:textId="77777777" w:rsidR="00D767C5" w:rsidRPr="00377D4E" w:rsidRDefault="00D767C5" w:rsidP="00377D4E">
      <w:pPr>
        <w:pStyle w:val="bib-corpstexte"/>
        <w:jc w:val="center"/>
      </w:pPr>
      <w:r w:rsidRPr="00377D4E">
        <w:t>Date :</w:t>
      </w:r>
      <w:sdt>
        <w:sdtPr>
          <w:id w:val="-1686041558"/>
          <w:placeholder>
            <w:docPart w:val="34CF2A0B78572B4BA4DD291704F64B9E"/>
          </w:placeholder>
          <w:showingPlcHdr/>
        </w:sdtPr>
        <w:sdtEndPr/>
        <w:sdtContent>
          <w:r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sdtContent>
      </w:sdt>
    </w:p>
    <w:p w14:paraId="30EBFAF8" w14:textId="77777777" w:rsidR="00B53FCB" w:rsidRPr="00D767C5" w:rsidRDefault="00CA15D0" w:rsidP="00377D4E">
      <w:pPr>
        <w:pStyle w:val="bib-etat2ce"/>
      </w:pPr>
      <w:r w:rsidRPr="00D767C5">
        <w:t>Rédacteurs</w:t>
      </w:r>
    </w:p>
    <w:p w14:paraId="6807CB37" w14:textId="77777777" w:rsidR="00B53FCB" w:rsidRDefault="00CA15D0" w:rsidP="0077272B">
      <w:pPr>
        <w:pStyle w:val="bib-corpstexte"/>
        <w:tabs>
          <w:tab w:val="center" w:pos="4820"/>
          <w:tab w:val="left" w:pos="8080"/>
        </w:tabs>
      </w:pPr>
      <w:r w:rsidRPr="00377D4E">
        <w:t>Nom :</w:t>
      </w:r>
      <w:r w:rsidRPr="00377D4E">
        <w:tab/>
        <w:t>Qualité</w:t>
      </w:r>
      <w:r w:rsidR="00D767C5" w:rsidRPr="00377D4E">
        <w:t> :</w:t>
      </w:r>
      <w:r w:rsidRPr="00377D4E">
        <w:tab/>
        <w:t>Signature</w:t>
      </w:r>
    </w:p>
    <w:p w14:paraId="0E0BF5FE" w14:textId="77777777" w:rsidR="0077272B" w:rsidRPr="00377D4E" w:rsidRDefault="00FD1BF5" w:rsidP="0077272B">
      <w:pPr>
        <w:pStyle w:val="bib-corpstexte"/>
        <w:tabs>
          <w:tab w:val="center" w:pos="4820"/>
          <w:tab w:val="left" w:pos="8080"/>
        </w:tabs>
        <w:spacing w:before="240" w:after="360"/>
      </w:pPr>
      <w:sdt>
        <w:sdtPr>
          <w:id w:val="510179964"/>
          <w:placeholder>
            <w:docPart w:val="39826E6AA77F994CA510BC1B1CDE2572"/>
          </w:placeholder>
          <w:showingPlcHdr/>
        </w:sdtPr>
        <w:sdtEndPr/>
        <w:sdtContent>
          <w:r w:rsidR="0077272B" w:rsidRPr="00BF7A4E">
            <w:rPr>
              <w:color w:val="808080" w:themeColor="background1" w:themeShade="80"/>
            </w:rPr>
            <w:t>Nom Prénom</w:t>
          </w:r>
        </w:sdtContent>
      </w:sdt>
      <w:r w:rsidR="0077272B">
        <w:tab/>
      </w:r>
      <w:sdt>
        <w:sdtPr>
          <w:id w:val="2061888590"/>
          <w:placeholder>
            <w:docPart w:val="B41D183C814B7D44B3D6234606B12C15"/>
          </w:placeholder>
          <w:showingPlcHdr/>
        </w:sdtPr>
        <w:sdtEndPr/>
        <w:sdtContent>
          <w:r w:rsidR="0077272B" w:rsidRPr="00BF7A4E">
            <w:rPr>
              <w:color w:val="808080" w:themeColor="background1" w:themeShade="80"/>
            </w:rPr>
            <w:t>Qualité</w:t>
          </w:r>
        </w:sdtContent>
      </w:sdt>
    </w:p>
    <w:p w14:paraId="7BE8D228" w14:textId="77777777" w:rsidR="00CA15D0" w:rsidRDefault="00CA15D0" w:rsidP="0077272B">
      <w:pPr>
        <w:pStyle w:val="bib-corpstexte"/>
        <w:tabs>
          <w:tab w:val="center" w:pos="4820"/>
          <w:tab w:val="left" w:pos="8080"/>
        </w:tabs>
      </w:pPr>
      <w:r w:rsidRPr="00377D4E">
        <w:t>Nom :</w:t>
      </w:r>
      <w:r w:rsidRPr="00377D4E">
        <w:tab/>
        <w:t>Qualité</w:t>
      </w:r>
      <w:r w:rsidR="00D767C5" w:rsidRPr="00377D4E">
        <w:t> :</w:t>
      </w:r>
      <w:r w:rsidRPr="00377D4E">
        <w:tab/>
        <w:t>Signature</w:t>
      </w:r>
    </w:p>
    <w:p w14:paraId="2DD35446" w14:textId="77777777" w:rsidR="0077272B" w:rsidRPr="00377D4E" w:rsidRDefault="00FD1BF5" w:rsidP="0077272B">
      <w:pPr>
        <w:pStyle w:val="bib-corpstexte"/>
        <w:tabs>
          <w:tab w:val="center" w:pos="4820"/>
          <w:tab w:val="left" w:pos="8080"/>
        </w:tabs>
        <w:spacing w:before="240" w:after="360"/>
      </w:pPr>
      <w:sdt>
        <w:sdtPr>
          <w:id w:val="758952079"/>
          <w:placeholder>
            <w:docPart w:val="6C9A63A6EE16064FB0B6B9BFBB55E66B"/>
          </w:placeholder>
          <w:showingPlcHdr/>
        </w:sdtPr>
        <w:sdtEndPr/>
        <w:sdtContent>
          <w:r w:rsidR="0077272B" w:rsidRPr="00BF7A4E">
            <w:rPr>
              <w:color w:val="808080" w:themeColor="background1" w:themeShade="80"/>
            </w:rPr>
            <w:t>Nom Prénom</w:t>
          </w:r>
        </w:sdtContent>
      </w:sdt>
      <w:r w:rsidR="0077272B">
        <w:tab/>
      </w:r>
      <w:sdt>
        <w:sdtPr>
          <w:id w:val="-1831439059"/>
          <w:placeholder>
            <w:docPart w:val="FBDA80DFCD3D2D45ABFA497B4B10848A"/>
          </w:placeholder>
          <w:showingPlcHdr/>
        </w:sdtPr>
        <w:sdtEndPr/>
        <w:sdtContent>
          <w:r w:rsidR="0077272B" w:rsidRPr="00BF7A4E">
            <w:rPr>
              <w:color w:val="808080" w:themeColor="background1" w:themeShade="80"/>
            </w:rPr>
            <w:t>Qualité</w:t>
          </w:r>
        </w:sdtContent>
      </w:sdt>
    </w:p>
    <w:p w14:paraId="1F54D221" w14:textId="77777777" w:rsidR="00B53FCB" w:rsidRDefault="00307C88" w:rsidP="0077272B">
      <w:pPr>
        <w:pStyle w:val="bib-etat2ce"/>
      </w:pPr>
      <w:r>
        <w:t>Observation</w:t>
      </w:r>
      <w:r w:rsidR="00377D4E">
        <w:t>s</w:t>
      </w:r>
    </w:p>
    <w:sdt>
      <w:sdtPr>
        <w:id w:val="-725445959"/>
        <w:placeholder>
          <w:docPart w:val="B3E02BB83A6C5E4D921A1903784786F8"/>
        </w:placeholder>
        <w:showingPlcHdr/>
      </w:sdtPr>
      <w:sdtEndPr/>
      <w:sdtContent>
        <w:p w14:paraId="140E0785" w14:textId="77777777" w:rsidR="00307C88" w:rsidRPr="00377D4E" w:rsidRDefault="00463B26" w:rsidP="0077272B">
          <w:pPr>
            <w:pStyle w:val="bib-corpstexte"/>
          </w:pPr>
          <w:r w:rsidRPr="00377D4E">
            <w:rPr>
              <w:rStyle w:val="Textedelespacerserv"/>
            </w:rPr>
            <w:t>Cliquez ou appuyez ici pour entrer du texte.</w:t>
          </w:r>
        </w:p>
      </w:sdtContent>
    </w:sdt>
    <w:p w14:paraId="79433063" w14:textId="77777777" w:rsidR="00BF7A4E" w:rsidRDefault="00BF7A4E">
      <w:pPr>
        <w:spacing w:after="160" w:line="259" w:lineRule="auto"/>
        <w:rPr>
          <w:rFonts w:ascii="Trebuchet MS" w:eastAsiaTheme="minorHAnsi" w:hAnsi="Trebuchet MS" w:cstheme="minorBidi"/>
          <w:color w:val="233289"/>
          <w:sz w:val="22"/>
          <w:szCs w:val="22"/>
          <w:lang w:eastAsia="en-US"/>
        </w:rPr>
      </w:pPr>
      <w:r>
        <w:br w:type="page"/>
      </w:r>
    </w:p>
    <w:p w14:paraId="21A43336" w14:textId="77777777" w:rsidR="00377D4E" w:rsidRPr="00D767C5" w:rsidRDefault="00377D4E" w:rsidP="0077272B">
      <w:pPr>
        <w:pStyle w:val="bib-etat1ce"/>
        <w:spacing w:before="360" w:after="0"/>
      </w:pPr>
      <w:proofErr w:type="spellStart"/>
      <w:r w:rsidRPr="00D767C5">
        <w:lastRenderedPageBreak/>
        <w:t>Etat</w:t>
      </w:r>
      <w:proofErr w:type="spellEnd"/>
      <w:r w:rsidRPr="00D767C5">
        <w:t xml:space="preserve"> n°</w:t>
      </w:r>
      <w:r>
        <w:t>2</w:t>
      </w:r>
      <w:r w:rsidRPr="00D767C5">
        <w:t xml:space="preserve"> : </w:t>
      </w:r>
      <w:r>
        <w:t>Arrivée dans l’établissement emprunteur</w:t>
      </w:r>
    </w:p>
    <w:p w14:paraId="6439F2AE" w14:textId="77777777" w:rsidR="00302E78" w:rsidRPr="00377D4E" w:rsidRDefault="00F30071" w:rsidP="00302E78">
      <w:pPr>
        <w:pStyle w:val="bib-corpstexte"/>
        <w:jc w:val="center"/>
      </w:pPr>
      <w:r>
        <w:tab/>
      </w:r>
      <w:r w:rsidR="00302E78" w:rsidRPr="00377D4E">
        <w:t>Date :</w:t>
      </w:r>
      <w:sdt>
        <w:sdtPr>
          <w:id w:val="684338771"/>
          <w:placeholder>
            <w:docPart w:val="49DF72E1A4D53F49A7D7A2E83DD16066"/>
          </w:placeholder>
          <w:showingPlcHdr/>
        </w:sdtPr>
        <w:sdtEndPr/>
        <w:sdtContent>
          <w:r w:rsidR="00302E78"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sdtContent>
      </w:sdt>
    </w:p>
    <w:p w14:paraId="1E1FF1F4" w14:textId="77777777" w:rsidR="00302E78" w:rsidRPr="00D767C5" w:rsidRDefault="00302E78" w:rsidP="00302E78">
      <w:pPr>
        <w:pStyle w:val="bib-etat2ce"/>
      </w:pPr>
      <w:r w:rsidRPr="00D767C5">
        <w:t>Rédacteurs</w:t>
      </w:r>
    </w:p>
    <w:p w14:paraId="4A91D0F7" w14:textId="77777777" w:rsidR="00302E78" w:rsidRDefault="00302E78" w:rsidP="00302E78">
      <w:pPr>
        <w:pStyle w:val="bib-corpstexte"/>
        <w:tabs>
          <w:tab w:val="center" w:pos="4820"/>
          <w:tab w:val="left" w:pos="8080"/>
        </w:tabs>
      </w:pPr>
      <w:r w:rsidRPr="00377D4E">
        <w:t>Nom :</w:t>
      </w:r>
      <w:r w:rsidRPr="00377D4E">
        <w:tab/>
        <w:t>Qualité :</w:t>
      </w:r>
      <w:r w:rsidRPr="00377D4E">
        <w:tab/>
        <w:t>Signature</w:t>
      </w:r>
    </w:p>
    <w:p w14:paraId="570A7DD4" w14:textId="77777777" w:rsidR="00302E78" w:rsidRPr="00377D4E" w:rsidRDefault="00FD1BF5" w:rsidP="00302E78">
      <w:pPr>
        <w:pStyle w:val="bib-corpstexte"/>
        <w:tabs>
          <w:tab w:val="center" w:pos="4820"/>
          <w:tab w:val="left" w:pos="8080"/>
        </w:tabs>
        <w:spacing w:before="240" w:after="360"/>
      </w:pPr>
      <w:sdt>
        <w:sdtPr>
          <w:id w:val="1961231987"/>
          <w:placeholder>
            <w:docPart w:val="11448CEAD818F84990F336240F656ED1"/>
          </w:placeholder>
          <w:showingPlcHdr/>
        </w:sdtPr>
        <w:sdtEndPr/>
        <w:sdtContent>
          <w:r w:rsidR="00302E78" w:rsidRPr="00BF7A4E">
            <w:rPr>
              <w:color w:val="808080" w:themeColor="background1" w:themeShade="80"/>
            </w:rPr>
            <w:t>Nom Prénom</w:t>
          </w:r>
        </w:sdtContent>
      </w:sdt>
      <w:r w:rsidR="00302E78">
        <w:tab/>
      </w:r>
      <w:sdt>
        <w:sdtPr>
          <w:id w:val="-1582983663"/>
          <w:placeholder>
            <w:docPart w:val="186C508520A255418D000F616F7BDD9A"/>
          </w:placeholder>
          <w:showingPlcHdr/>
        </w:sdtPr>
        <w:sdtEndPr/>
        <w:sdtContent>
          <w:r w:rsidR="00302E78" w:rsidRPr="00BF7A4E">
            <w:rPr>
              <w:color w:val="808080" w:themeColor="background1" w:themeShade="80"/>
            </w:rPr>
            <w:t>Qualité</w:t>
          </w:r>
        </w:sdtContent>
      </w:sdt>
    </w:p>
    <w:p w14:paraId="488A0FA6" w14:textId="77777777" w:rsidR="00302E78" w:rsidRDefault="00302E78" w:rsidP="00302E78">
      <w:pPr>
        <w:pStyle w:val="bib-corpstexte"/>
        <w:tabs>
          <w:tab w:val="center" w:pos="4820"/>
          <w:tab w:val="left" w:pos="8080"/>
        </w:tabs>
      </w:pPr>
      <w:r w:rsidRPr="00377D4E">
        <w:t>Nom :</w:t>
      </w:r>
      <w:r w:rsidRPr="00377D4E">
        <w:tab/>
        <w:t>Qualité :</w:t>
      </w:r>
      <w:r w:rsidRPr="00377D4E">
        <w:tab/>
        <w:t>Signature</w:t>
      </w:r>
    </w:p>
    <w:p w14:paraId="738720C7" w14:textId="77777777" w:rsidR="00302E78" w:rsidRPr="00377D4E" w:rsidRDefault="00FD1BF5" w:rsidP="00302E78">
      <w:pPr>
        <w:pStyle w:val="bib-corpstexte"/>
        <w:tabs>
          <w:tab w:val="center" w:pos="4820"/>
          <w:tab w:val="left" w:pos="8080"/>
        </w:tabs>
        <w:spacing w:before="240" w:after="360"/>
      </w:pPr>
      <w:sdt>
        <w:sdtPr>
          <w:id w:val="1870029646"/>
          <w:placeholder>
            <w:docPart w:val="F4A51D402D5C394ABD9C0CF56CCB0D1B"/>
          </w:placeholder>
          <w:showingPlcHdr/>
        </w:sdtPr>
        <w:sdtEndPr/>
        <w:sdtContent>
          <w:r w:rsidR="00302E78" w:rsidRPr="00BF7A4E">
            <w:rPr>
              <w:color w:val="808080" w:themeColor="background1" w:themeShade="80"/>
            </w:rPr>
            <w:t>Nom Prénom</w:t>
          </w:r>
        </w:sdtContent>
      </w:sdt>
      <w:r w:rsidR="00302E78">
        <w:tab/>
      </w:r>
      <w:sdt>
        <w:sdtPr>
          <w:id w:val="-111052677"/>
          <w:placeholder>
            <w:docPart w:val="EEF2B5B634B93744904476958A38AEB3"/>
          </w:placeholder>
          <w:showingPlcHdr/>
        </w:sdtPr>
        <w:sdtEndPr/>
        <w:sdtContent>
          <w:r w:rsidR="00302E78" w:rsidRPr="00BF7A4E">
            <w:rPr>
              <w:color w:val="808080" w:themeColor="background1" w:themeShade="80"/>
            </w:rPr>
            <w:t>Qualité</w:t>
          </w:r>
        </w:sdtContent>
      </w:sdt>
    </w:p>
    <w:p w14:paraId="22016B74" w14:textId="77777777" w:rsidR="00302E78" w:rsidRDefault="00302E78" w:rsidP="00302E78">
      <w:pPr>
        <w:pStyle w:val="bib-etat2ce"/>
      </w:pPr>
      <w:r>
        <w:t>Observations</w:t>
      </w:r>
    </w:p>
    <w:sdt>
      <w:sdtPr>
        <w:id w:val="1898549883"/>
        <w:placeholder>
          <w:docPart w:val="F6BE90F6904C45449027381D9314DD4A"/>
        </w:placeholder>
        <w:showingPlcHdr/>
      </w:sdtPr>
      <w:sdtEndPr/>
      <w:sdtContent>
        <w:p w14:paraId="2B84100B" w14:textId="77777777" w:rsidR="00302E78" w:rsidRPr="00377D4E" w:rsidRDefault="00302E78" w:rsidP="00302E78">
          <w:pPr>
            <w:pStyle w:val="bib-corpstexte"/>
          </w:pPr>
          <w:r w:rsidRPr="00377D4E">
            <w:rPr>
              <w:rStyle w:val="Textedelespacerserv"/>
            </w:rPr>
            <w:t>Cliquez ou appuyez ici pour entrer du texte.</w:t>
          </w:r>
        </w:p>
      </w:sdtContent>
    </w:sdt>
    <w:p w14:paraId="0E3CCEB3" w14:textId="046833BE" w:rsidR="00377D4E" w:rsidRDefault="00377D4E" w:rsidP="00302E78">
      <w:pPr>
        <w:pStyle w:val="bib-corpstexte"/>
        <w:tabs>
          <w:tab w:val="left" w:pos="3261"/>
        </w:tabs>
        <w:jc w:val="left"/>
      </w:pPr>
    </w:p>
    <w:p w14:paraId="4DD26C76" w14:textId="4D9D7DAE" w:rsidR="00BF7A4E" w:rsidRDefault="00BF7A4E" w:rsidP="0077272B">
      <w:pPr>
        <w:pStyle w:val="bib-etat1ce"/>
        <w:spacing w:before="360" w:after="0"/>
        <w:rPr>
          <w:noProof/>
        </w:rPr>
      </w:pPr>
    </w:p>
    <w:p w14:paraId="2DEB50CE" w14:textId="31519F55" w:rsidR="00302E78" w:rsidRDefault="00302E78" w:rsidP="0077272B">
      <w:pPr>
        <w:pStyle w:val="bib-etat1ce"/>
        <w:spacing w:before="360" w:after="0"/>
        <w:rPr>
          <w:noProof/>
        </w:rPr>
      </w:pPr>
    </w:p>
    <w:p w14:paraId="235A48A3" w14:textId="59A15700" w:rsidR="00302E78" w:rsidRDefault="00302E78" w:rsidP="0077272B">
      <w:pPr>
        <w:pStyle w:val="bib-etat1ce"/>
        <w:spacing w:before="360" w:after="0"/>
        <w:rPr>
          <w:noProof/>
        </w:rPr>
      </w:pPr>
    </w:p>
    <w:p w14:paraId="1D938746" w14:textId="3FB94DF7" w:rsidR="00302E78" w:rsidRDefault="00302E78" w:rsidP="0077272B">
      <w:pPr>
        <w:pStyle w:val="bib-etat1ce"/>
        <w:spacing w:before="360" w:after="0"/>
        <w:rPr>
          <w:noProof/>
        </w:rPr>
      </w:pPr>
    </w:p>
    <w:p w14:paraId="42F0C5C9" w14:textId="29E08DAE" w:rsidR="00302E78" w:rsidRDefault="00302E78" w:rsidP="0077272B">
      <w:pPr>
        <w:pStyle w:val="bib-etat1ce"/>
        <w:spacing w:before="360" w:after="0"/>
        <w:rPr>
          <w:noProof/>
        </w:rPr>
      </w:pPr>
    </w:p>
    <w:p w14:paraId="26A82800" w14:textId="1C134F09" w:rsidR="00302E78" w:rsidRDefault="00302E78" w:rsidP="0077272B">
      <w:pPr>
        <w:pStyle w:val="bib-etat1ce"/>
        <w:spacing w:before="360" w:after="0"/>
        <w:rPr>
          <w:noProof/>
        </w:rPr>
      </w:pPr>
    </w:p>
    <w:p w14:paraId="2BCBC73D" w14:textId="43A74720" w:rsidR="00302E78" w:rsidRDefault="00302E78" w:rsidP="0077272B">
      <w:pPr>
        <w:pStyle w:val="bib-etat1ce"/>
        <w:spacing w:before="360" w:after="0"/>
        <w:rPr>
          <w:noProof/>
        </w:rPr>
      </w:pPr>
    </w:p>
    <w:p w14:paraId="036079E9" w14:textId="2731869C" w:rsidR="00302E78" w:rsidRDefault="00302E78" w:rsidP="0077272B">
      <w:pPr>
        <w:pStyle w:val="bib-etat1ce"/>
        <w:spacing w:before="360" w:after="0"/>
        <w:rPr>
          <w:noProof/>
        </w:rPr>
      </w:pPr>
    </w:p>
    <w:p w14:paraId="3205D388" w14:textId="2490DF7A" w:rsidR="00302E78" w:rsidRDefault="00302E78" w:rsidP="0077272B">
      <w:pPr>
        <w:pStyle w:val="bib-etat1ce"/>
        <w:spacing w:before="360" w:after="0"/>
        <w:rPr>
          <w:noProof/>
        </w:rPr>
      </w:pPr>
    </w:p>
    <w:p w14:paraId="64DA0157" w14:textId="1A726563" w:rsidR="00302E78" w:rsidRDefault="00302E78" w:rsidP="0077272B">
      <w:pPr>
        <w:pStyle w:val="bib-etat1ce"/>
        <w:spacing w:before="360" w:after="0"/>
        <w:rPr>
          <w:noProof/>
        </w:rPr>
      </w:pPr>
    </w:p>
    <w:p w14:paraId="31A84754" w14:textId="1FC53C7B" w:rsidR="00302E78" w:rsidRDefault="00302E78" w:rsidP="0077272B">
      <w:pPr>
        <w:pStyle w:val="bib-etat1ce"/>
        <w:spacing w:before="360" w:after="0"/>
        <w:rPr>
          <w:noProof/>
        </w:rPr>
      </w:pPr>
    </w:p>
    <w:p w14:paraId="6CAE01CA" w14:textId="6A878AAE" w:rsidR="00302E78" w:rsidRDefault="00302E78" w:rsidP="0077272B">
      <w:pPr>
        <w:pStyle w:val="bib-etat1ce"/>
        <w:spacing w:before="360" w:after="0"/>
        <w:rPr>
          <w:noProof/>
        </w:rPr>
      </w:pPr>
    </w:p>
    <w:p w14:paraId="6CE02F6B" w14:textId="6F87FF86" w:rsidR="00302E78" w:rsidRDefault="00302E78" w:rsidP="0077272B">
      <w:pPr>
        <w:pStyle w:val="bib-etat1ce"/>
        <w:spacing w:before="360" w:after="0"/>
        <w:rPr>
          <w:noProof/>
        </w:rPr>
      </w:pPr>
    </w:p>
    <w:p w14:paraId="5569F65E" w14:textId="77777777" w:rsidR="00302E78" w:rsidRDefault="00302E78" w:rsidP="0077272B">
      <w:pPr>
        <w:pStyle w:val="bib-etat1ce"/>
        <w:spacing w:before="360" w:after="0"/>
      </w:pPr>
    </w:p>
    <w:p w14:paraId="1C97D6FE" w14:textId="77777777" w:rsidR="00377D4E" w:rsidRPr="00D767C5" w:rsidRDefault="00377D4E" w:rsidP="0077272B">
      <w:pPr>
        <w:pStyle w:val="bib-etat1ce"/>
        <w:spacing w:before="360" w:after="0"/>
      </w:pPr>
      <w:proofErr w:type="spellStart"/>
      <w:r w:rsidRPr="00D767C5">
        <w:lastRenderedPageBreak/>
        <w:t>Etat</w:t>
      </w:r>
      <w:proofErr w:type="spellEnd"/>
      <w:r w:rsidRPr="00D767C5">
        <w:t xml:space="preserve"> n°</w:t>
      </w:r>
      <w:r>
        <w:t>3 : dépar</w:t>
      </w:r>
      <w:r w:rsidR="00463B26">
        <w:t>t de l’établissement emprunteur</w:t>
      </w:r>
    </w:p>
    <w:p w14:paraId="1B907BC2" w14:textId="77777777" w:rsidR="00302E78" w:rsidRPr="00377D4E" w:rsidRDefault="00F30071" w:rsidP="00302E78">
      <w:pPr>
        <w:pStyle w:val="bib-corpstexte"/>
        <w:jc w:val="center"/>
      </w:pPr>
      <w:r>
        <w:tab/>
      </w:r>
      <w:r w:rsidR="00302E78" w:rsidRPr="00377D4E">
        <w:t>Date :</w:t>
      </w:r>
      <w:sdt>
        <w:sdtPr>
          <w:id w:val="-476218436"/>
          <w:placeholder>
            <w:docPart w:val="3CE5280B6523AE47A5A914D2CA2B6273"/>
          </w:placeholder>
          <w:showingPlcHdr/>
        </w:sdtPr>
        <w:sdtEndPr/>
        <w:sdtContent>
          <w:r w:rsidR="00302E78"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sdtContent>
      </w:sdt>
    </w:p>
    <w:p w14:paraId="10E8836B" w14:textId="77777777" w:rsidR="00302E78" w:rsidRPr="00D767C5" w:rsidRDefault="00302E78" w:rsidP="00302E78">
      <w:pPr>
        <w:pStyle w:val="bib-etat2ce"/>
      </w:pPr>
      <w:r w:rsidRPr="00D767C5">
        <w:t>Rédacteurs</w:t>
      </w:r>
    </w:p>
    <w:p w14:paraId="43064D5A" w14:textId="77777777" w:rsidR="00302E78" w:rsidRDefault="00302E78" w:rsidP="00302E78">
      <w:pPr>
        <w:pStyle w:val="bib-corpstexte"/>
        <w:tabs>
          <w:tab w:val="center" w:pos="4820"/>
          <w:tab w:val="left" w:pos="8080"/>
        </w:tabs>
      </w:pPr>
      <w:r w:rsidRPr="00377D4E">
        <w:t>Nom :</w:t>
      </w:r>
      <w:r w:rsidRPr="00377D4E">
        <w:tab/>
        <w:t>Qualité :</w:t>
      </w:r>
      <w:r w:rsidRPr="00377D4E">
        <w:tab/>
        <w:t>Signature</w:t>
      </w:r>
    </w:p>
    <w:p w14:paraId="63D25959" w14:textId="77777777" w:rsidR="00302E78" w:rsidRPr="00377D4E" w:rsidRDefault="00FD1BF5" w:rsidP="00302E78">
      <w:pPr>
        <w:pStyle w:val="bib-corpstexte"/>
        <w:tabs>
          <w:tab w:val="center" w:pos="4820"/>
          <w:tab w:val="left" w:pos="8080"/>
        </w:tabs>
        <w:spacing w:before="240" w:after="360"/>
      </w:pPr>
      <w:sdt>
        <w:sdtPr>
          <w:id w:val="749166185"/>
          <w:placeholder>
            <w:docPart w:val="0BFEA9A38ADDF14D8FE80856F176DC48"/>
          </w:placeholder>
          <w:showingPlcHdr/>
        </w:sdtPr>
        <w:sdtEndPr/>
        <w:sdtContent>
          <w:r w:rsidR="00302E78" w:rsidRPr="00BF7A4E">
            <w:rPr>
              <w:color w:val="808080" w:themeColor="background1" w:themeShade="80"/>
            </w:rPr>
            <w:t>Nom Prénom</w:t>
          </w:r>
        </w:sdtContent>
      </w:sdt>
      <w:r w:rsidR="00302E78">
        <w:tab/>
      </w:r>
      <w:sdt>
        <w:sdtPr>
          <w:id w:val="1219548482"/>
          <w:placeholder>
            <w:docPart w:val="71B36CA7EFB0584593A2FA27E5F6CC0E"/>
          </w:placeholder>
          <w:showingPlcHdr/>
        </w:sdtPr>
        <w:sdtEndPr/>
        <w:sdtContent>
          <w:r w:rsidR="00302E78" w:rsidRPr="00BF7A4E">
            <w:rPr>
              <w:color w:val="808080" w:themeColor="background1" w:themeShade="80"/>
            </w:rPr>
            <w:t>Qualité</w:t>
          </w:r>
        </w:sdtContent>
      </w:sdt>
    </w:p>
    <w:p w14:paraId="17BA9B81" w14:textId="77777777" w:rsidR="00302E78" w:rsidRDefault="00302E78" w:rsidP="00302E78">
      <w:pPr>
        <w:pStyle w:val="bib-corpstexte"/>
        <w:tabs>
          <w:tab w:val="center" w:pos="4820"/>
          <w:tab w:val="left" w:pos="8080"/>
        </w:tabs>
      </w:pPr>
      <w:r w:rsidRPr="00377D4E">
        <w:t>Nom :</w:t>
      </w:r>
      <w:r w:rsidRPr="00377D4E">
        <w:tab/>
        <w:t>Qualité :</w:t>
      </w:r>
      <w:r w:rsidRPr="00377D4E">
        <w:tab/>
        <w:t>Signature</w:t>
      </w:r>
    </w:p>
    <w:p w14:paraId="6CEC541D" w14:textId="77777777" w:rsidR="00302E78" w:rsidRPr="00377D4E" w:rsidRDefault="00FD1BF5" w:rsidP="00302E78">
      <w:pPr>
        <w:pStyle w:val="bib-corpstexte"/>
        <w:tabs>
          <w:tab w:val="center" w:pos="4820"/>
          <w:tab w:val="left" w:pos="8080"/>
        </w:tabs>
        <w:spacing w:before="240" w:after="360"/>
      </w:pPr>
      <w:sdt>
        <w:sdtPr>
          <w:id w:val="-1191919531"/>
          <w:placeholder>
            <w:docPart w:val="449DB71A49B4364A8E2979C0A2388E89"/>
          </w:placeholder>
          <w:showingPlcHdr/>
        </w:sdtPr>
        <w:sdtEndPr/>
        <w:sdtContent>
          <w:r w:rsidR="00302E78" w:rsidRPr="00BF7A4E">
            <w:rPr>
              <w:color w:val="808080" w:themeColor="background1" w:themeShade="80"/>
            </w:rPr>
            <w:t>Nom Prénom</w:t>
          </w:r>
        </w:sdtContent>
      </w:sdt>
      <w:r w:rsidR="00302E78">
        <w:tab/>
      </w:r>
      <w:sdt>
        <w:sdtPr>
          <w:id w:val="-681669173"/>
          <w:placeholder>
            <w:docPart w:val="F84597F0C535CC4FBB44C85C57781457"/>
          </w:placeholder>
          <w:showingPlcHdr/>
        </w:sdtPr>
        <w:sdtEndPr/>
        <w:sdtContent>
          <w:r w:rsidR="00302E78" w:rsidRPr="00BF7A4E">
            <w:rPr>
              <w:color w:val="808080" w:themeColor="background1" w:themeShade="80"/>
            </w:rPr>
            <w:t>Qualité</w:t>
          </w:r>
        </w:sdtContent>
      </w:sdt>
    </w:p>
    <w:p w14:paraId="4163DBD7" w14:textId="77777777" w:rsidR="00302E78" w:rsidRDefault="00302E78" w:rsidP="00302E78">
      <w:pPr>
        <w:pStyle w:val="bib-etat2ce"/>
      </w:pPr>
      <w:r>
        <w:t>Observations</w:t>
      </w:r>
    </w:p>
    <w:sdt>
      <w:sdtPr>
        <w:id w:val="242454985"/>
        <w:placeholder>
          <w:docPart w:val="529BAA7C33885042B88B87059264F9C1"/>
        </w:placeholder>
        <w:showingPlcHdr/>
      </w:sdtPr>
      <w:sdtEndPr/>
      <w:sdtContent>
        <w:p w14:paraId="2EF591F6" w14:textId="77777777" w:rsidR="00302E78" w:rsidRPr="00377D4E" w:rsidRDefault="00302E78" w:rsidP="00302E78">
          <w:pPr>
            <w:pStyle w:val="bib-corpstexte"/>
          </w:pPr>
          <w:r w:rsidRPr="00377D4E">
            <w:rPr>
              <w:rStyle w:val="Textedelespacerserv"/>
            </w:rPr>
            <w:t>Cliquez ou appuyez ici pour entrer du texte.</w:t>
          </w:r>
        </w:p>
      </w:sdtContent>
    </w:sdt>
    <w:p w14:paraId="6A87FC90" w14:textId="134F376C" w:rsidR="00377D4E" w:rsidRDefault="00377D4E" w:rsidP="00302E78">
      <w:pPr>
        <w:pStyle w:val="bib-corpstexte"/>
        <w:tabs>
          <w:tab w:val="left" w:pos="3261"/>
        </w:tabs>
        <w:jc w:val="left"/>
      </w:pPr>
    </w:p>
    <w:p w14:paraId="610DE5F1" w14:textId="3FA2ECCC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68631C2F" w14:textId="3D3D1B41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6C4B60D5" w14:textId="22CEAB84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6D969C3A" w14:textId="45F43C87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45C2F0C4" w14:textId="629B745B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00CBA925" w14:textId="20249B01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375B2F6F" w14:textId="403791E6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2EE4FB2C" w14:textId="21849FED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77F811DF" w14:textId="02D2A2DC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65BE755C" w14:textId="56A94767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37252A5D" w14:textId="27D6F380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7C483470" w14:textId="79109CB4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0D589483" w14:textId="1A462774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10645A05" w14:textId="74DE333A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0B6027DE" w14:textId="02E6236E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51E9D3C7" w14:textId="126E6891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30AE430A" w14:textId="77777777" w:rsidR="00302E78" w:rsidRDefault="00302E78" w:rsidP="00302E78">
      <w:pPr>
        <w:pStyle w:val="bib-corpstexte"/>
        <w:tabs>
          <w:tab w:val="left" w:pos="3261"/>
        </w:tabs>
        <w:jc w:val="left"/>
      </w:pPr>
    </w:p>
    <w:p w14:paraId="7DF118CB" w14:textId="77777777" w:rsidR="00377D4E" w:rsidRPr="00D767C5" w:rsidRDefault="00377D4E" w:rsidP="0077272B">
      <w:pPr>
        <w:pStyle w:val="bib-etat1ce"/>
        <w:spacing w:before="360" w:after="0"/>
      </w:pPr>
      <w:proofErr w:type="spellStart"/>
      <w:r w:rsidRPr="00D767C5">
        <w:lastRenderedPageBreak/>
        <w:t>Etat</w:t>
      </w:r>
      <w:proofErr w:type="spellEnd"/>
      <w:r w:rsidRPr="00D767C5">
        <w:t xml:space="preserve"> </w:t>
      </w:r>
      <w:r>
        <w:t>n°4</w:t>
      </w:r>
      <w:r w:rsidRPr="00D767C5">
        <w:t xml:space="preserve"> : </w:t>
      </w:r>
      <w:r>
        <w:t>Arrivée</w:t>
      </w:r>
      <w:r w:rsidRPr="00D767C5">
        <w:t xml:space="preserve"> </w:t>
      </w:r>
      <w:r>
        <w:t>à</w:t>
      </w:r>
      <w:r w:rsidRPr="00D767C5">
        <w:t xml:space="preserve"> l’Observatoire</w:t>
      </w:r>
      <w:r>
        <w:t xml:space="preserve"> de Paris</w:t>
      </w:r>
    </w:p>
    <w:p w14:paraId="776D5E70" w14:textId="77777777" w:rsidR="00302E78" w:rsidRPr="00377D4E" w:rsidRDefault="00F30071" w:rsidP="00302E78">
      <w:pPr>
        <w:pStyle w:val="bib-corpstexte"/>
        <w:jc w:val="center"/>
      </w:pPr>
      <w:r>
        <w:tab/>
      </w:r>
      <w:r w:rsidR="00302E78" w:rsidRPr="00377D4E">
        <w:t>Date :</w:t>
      </w:r>
      <w:sdt>
        <w:sdtPr>
          <w:id w:val="-711954114"/>
          <w:placeholder>
            <w:docPart w:val="270630BA5A1FAE49A975DAF1B8337E04"/>
          </w:placeholder>
          <w:showingPlcHdr/>
        </w:sdtPr>
        <w:sdtEndPr/>
        <w:sdtContent>
          <w:r w:rsidR="00302E78"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sdtContent>
      </w:sdt>
    </w:p>
    <w:p w14:paraId="39CCE85F" w14:textId="77777777" w:rsidR="00302E78" w:rsidRPr="00D767C5" w:rsidRDefault="00302E78" w:rsidP="00302E78">
      <w:pPr>
        <w:pStyle w:val="bib-etat2ce"/>
      </w:pPr>
      <w:r w:rsidRPr="00D767C5">
        <w:t>Rédacteurs</w:t>
      </w:r>
    </w:p>
    <w:p w14:paraId="04FB5DC1" w14:textId="77777777" w:rsidR="00302E78" w:rsidRDefault="00302E78" w:rsidP="00302E78">
      <w:pPr>
        <w:pStyle w:val="bib-corpstexte"/>
        <w:tabs>
          <w:tab w:val="center" w:pos="4820"/>
          <w:tab w:val="left" w:pos="8080"/>
        </w:tabs>
      </w:pPr>
      <w:r w:rsidRPr="00377D4E">
        <w:t>Nom :</w:t>
      </w:r>
      <w:r w:rsidRPr="00377D4E">
        <w:tab/>
        <w:t>Qualité :</w:t>
      </w:r>
      <w:r w:rsidRPr="00377D4E">
        <w:tab/>
        <w:t>Signature</w:t>
      </w:r>
    </w:p>
    <w:p w14:paraId="3A487567" w14:textId="77777777" w:rsidR="00302E78" w:rsidRPr="00377D4E" w:rsidRDefault="00FD1BF5" w:rsidP="00302E78">
      <w:pPr>
        <w:pStyle w:val="bib-corpstexte"/>
        <w:tabs>
          <w:tab w:val="center" w:pos="4820"/>
          <w:tab w:val="left" w:pos="8080"/>
        </w:tabs>
        <w:spacing w:before="240" w:after="360"/>
      </w:pPr>
      <w:sdt>
        <w:sdtPr>
          <w:id w:val="-1038895108"/>
          <w:placeholder>
            <w:docPart w:val="6671043CF5470A44B6D03FFB89E299A1"/>
          </w:placeholder>
          <w:showingPlcHdr/>
        </w:sdtPr>
        <w:sdtEndPr/>
        <w:sdtContent>
          <w:r w:rsidR="00302E78" w:rsidRPr="00BF7A4E">
            <w:rPr>
              <w:color w:val="808080" w:themeColor="background1" w:themeShade="80"/>
            </w:rPr>
            <w:t>Nom Prénom</w:t>
          </w:r>
        </w:sdtContent>
      </w:sdt>
      <w:r w:rsidR="00302E78">
        <w:tab/>
      </w:r>
      <w:sdt>
        <w:sdtPr>
          <w:id w:val="-1583135983"/>
          <w:placeholder>
            <w:docPart w:val="E89F9034FAA28142BC78604F5FBDB9D6"/>
          </w:placeholder>
          <w:showingPlcHdr/>
        </w:sdtPr>
        <w:sdtEndPr/>
        <w:sdtContent>
          <w:r w:rsidR="00302E78" w:rsidRPr="00BF7A4E">
            <w:rPr>
              <w:color w:val="808080" w:themeColor="background1" w:themeShade="80"/>
            </w:rPr>
            <w:t>Qualité</w:t>
          </w:r>
        </w:sdtContent>
      </w:sdt>
    </w:p>
    <w:p w14:paraId="08CCC46B" w14:textId="77777777" w:rsidR="00302E78" w:rsidRDefault="00302E78" w:rsidP="00302E78">
      <w:pPr>
        <w:pStyle w:val="bib-corpstexte"/>
        <w:tabs>
          <w:tab w:val="center" w:pos="4820"/>
          <w:tab w:val="left" w:pos="8080"/>
        </w:tabs>
      </w:pPr>
      <w:r w:rsidRPr="00377D4E">
        <w:t>Nom :</w:t>
      </w:r>
      <w:r w:rsidRPr="00377D4E">
        <w:tab/>
        <w:t>Qualité :</w:t>
      </w:r>
      <w:r w:rsidRPr="00377D4E">
        <w:tab/>
        <w:t>Signature</w:t>
      </w:r>
    </w:p>
    <w:p w14:paraId="3297E1BD" w14:textId="77777777" w:rsidR="00302E78" w:rsidRPr="00377D4E" w:rsidRDefault="00FD1BF5" w:rsidP="00302E78">
      <w:pPr>
        <w:pStyle w:val="bib-corpstexte"/>
        <w:tabs>
          <w:tab w:val="center" w:pos="4820"/>
          <w:tab w:val="left" w:pos="8080"/>
        </w:tabs>
        <w:spacing w:before="240" w:after="360"/>
      </w:pPr>
      <w:sdt>
        <w:sdtPr>
          <w:id w:val="986674214"/>
          <w:placeholder>
            <w:docPart w:val="62F3EF4A72D3EE4993F2D69FBF055122"/>
          </w:placeholder>
          <w:showingPlcHdr/>
        </w:sdtPr>
        <w:sdtEndPr/>
        <w:sdtContent>
          <w:r w:rsidR="00302E78" w:rsidRPr="00BF7A4E">
            <w:rPr>
              <w:color w:val="808080" w:themeColor="background1" w:themeShade="80"/>
            </w:rPr>
            <w:t>Nom Prénom</w:t>
          </w:r>
        </w:sdtContent>
      </w:sdt>
      <w:r w:rsidR="00302E78">
        <w:tab/>
      </w:r>
      <w:sdt>
        <w:sdtPr>
          <w:id w:val="543493412"/>
          <w:placeholder>
            <w:docPart w:val="DE6399211BFA52438A27A0DA8516E9C9"/>
          </w:placeholder>
          <w:showingPlcHdr/>
        </w:sdtPr>
        <w:sdtEndPr/>
        <w:sdtContent>
          <w:r w:rsidR="00302E78" w:rsidRPr="00BF7A4E">
            <w:rPr>
              <w:color w:val="808080" w:themeColor="background1" w:themeShade="80"/>
            </w:rPr>
            <w:t>Qualité</w:t>
          </w:r>
        </w:sdtContent>
      </w:sdt>
    </w:p>
    <w:p w14:paraId="07BBD13A" w14:textId="77777777" w:rsidR="00302E78" w:rsidRDefault="00302E78" w:rsidP="00302E78">
      <w:pPr>
        <w:pStyle w:val="bib-etat2ce"/>
      </w:pPr>
      <w:r>
        <w:t>Observations</w:t>
      </w:r>
    </w:p>
    <w:sdt>
      <w:sdtPr>
        <w:id w:val="2033218456"/>
        <w:placeholder>
          <w:docPart w:val="8818F53C3A5B2849ABD9A858AD209B55"/>
        </w:placeholder>
        <w:showingPlcHdr/>
      </w:sdtPr>
      <w:sdtEndPr/>
      <w:sdtContent>
        <w:p w14:paraId="4B564F13" w14:textId="77777777" w:rsidR="00302E78" w:rsidRPr="00377D4E" w:rsidRDefault="00302E78" w:rsidP="00302E78">
          <w:pPr>
            <w:pStyle w:val="bib-corpstexte"/>
          </w:pPr>
          <w:r w:rsidRPr="00377D4E">
            <w:rPr>
              <w:rStyle w:val="Textedelespacerserv"/>
            </w:rPr>
            <w:t>Cliquez ou appuyez ici pour entrer du texte.</w:t>
          </w:r>
        </w:p>
      </w:sdtContent>
    </w:sdt>
    <w:p w14:paraId="255126F3" w14:textId="49245DCC" w:rsidR="00302E78" w:rsidRPr="00F6306B" w:rsidRDefault="00302E78" w:rsidP="00302E78">
      <w:pPr>
        <w:pStyle w:val="bib-corpstexte"/>
        <w:tabs>
          <w:tab w:val="left" w:pos="3261"/>
        </w:tabs>
        <w:jc w:val="left"/>
      </w:pPr>
    </w:p>
    <w:p w14:paraId="0DB7E292" w14:textId="284EB199" w:rsidR="00377D4E" w:rsidRPr="00F6306B" w:rsidRDefault="00377D4E" w:rsidP="00377D4E">
      <w:pPr>
        <w:pStyle w:val="bib-corpstexte"/>
      </w:pPr>
    </w:p>
    <w:sectPr w:rsidR="00377D4E" w:rsidRPr="00F6306B" w:rsidSect="00455BF7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843" w:right="1134" w:bottom="1134" w:left="1134" w:header="426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ABB373" w14:textId="77777777" w:rsidR="00FD1BF5" w:rsidRDefault="00FD1BF5" w:rsidP="00323A66">
      <w:r>
        <w:separator/>
      </w:r>
    </w:p>
  </w:endnote>
  <w:endnote w:type="continuationSeparator" w:id="0">
    <w:p w14:paraId="05A655F5" w14:textId="77777777" w:rsidR="00FD1BF5" w:rsidRDefault="00FD1BF5" w:rsidP="00323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D33789" w14:textId="77777777" w:rsidR="003B06BA" w:rsidRDefault="003B06BA" w:rsidP="00DC5690">
    <w:pPr>
      <w:pStyle w:val="bib-piedpage"/>
    </w:pPr>
    <w:proofErr w:type="gramStart"/>
    <w:r>
      <w:rPr>
        <w:rStyle w:val="Numrodepage"/>
        <w:rFonts w:eastAsiaTheme="majorEastAsia"/>
        <w:color w:val="000080"/>
        <w:sz w:val="20"/>
      </w:rPr>
      <w:t>page</w:t>
    </w:r>
    <w:proofErr w:type="gramEnd"/>
    <w:r>
      <w:rPr>
        <w:rStyle w:val="Numrodepage"/>
        <w:rFonts w:eastAsiaTheme="majorEastAsia"/>
        <w:color w:val="000080"/>
        <w:sz w:val="20"/>
      </w:rPr>
      <w:t xml:space="preserve"> </w:t>
    </w:r>
    <w:r>
      <w:rPr>
        <w:rStyle w:val="Numrodepage"/>
        <w:rFonts w:eastAsiaTheme="majorEastAsia"/>
        <w:color w:val="000080"/>
        <w:sz w:val="20"/>
      </w:rPr>
      <w:fldChar w:fldCharType="begin"/>
    </w:r>
    <w:r>
      <w:rPr>
        <w:rStyle w:val="Numrodepage"/>
        <w:rFonts w:eastAsiaTheme="majorEastAsia"/>
        <w:color w:val="000080"/>
        <w:sz w:val="20"/>
      </w:rPr>
      <w:instrText xml:space="preserve"> PAGE </w:instrText>
    </w:r>
    <w:r>
      <w:rPr>
        <w:rStyle w:val="Numrodepage"/>
        <w:rFonts w:eastAsiaTheme="majorEastAsia"/>
        <w:color w:val="000080"/>
        <w:sz w:val="20"/>
      </w:rPr>
      <w:fldChar w:fldCharType="separate"/>
    </w:r>
    <w:r w:rsidR="00455BF7">
      <w:rPr>
        <w:rStyle w:val="Numrodepage"/>
        <w:rFonts w:eastAsiaTheme="majorEastAsia"/>
        <w:noProof/>
        <w:color w:val="000080"/>
        <w:sz w:val="20"/>
      </w:rPr>
      <w:t>5</w:t>
    </w:r>
    <w:r>
      <w:rPr>
        <w:rStyle w:val="Numrodepage"/>
        <w:rFonts w:eastAsiaTheme="majorEastAsia"/>
        <w:color w:val="000080"/>
        <w:sz w:val="20"/>
      </w:rPr>
      <w:fldChar w:fldCharType="end"/>
    </w:r>
    <w:r>
      <w:rPr>
        <w:rStyle w:val="Numrodepage"/>
        <w:rFonts w:eastAsiaTheme="majorEastAsia"/>
        <w:color w:val="000080"/>
        <w:sz w:val="20"/>
      </w:rPr>
      <w:t xml:space="preserve"> sur </w:t>
    </w:r>
    <w:r>
      <w:rPr>
        <w:rStyle w:val="Numrodepage"/>
        <w:rFonts w:eastAsiaTheme="majorEastAsia"/>
        <w:color w:val="000080"/>
        <w:sz w:val="20"/>
      </w:rPr>
      <w:fldChar w:fldCharType="begin"/>
    </w:r>
    <w:r>
      <w:rPr>
        <w:rStyle w:val="Numrodepage"/>
        <w:rFonts w:eastAsiaTheme="majorEastAsia"/>
        <w:color w:val="000080"/>
        <w:sz w:val="20"/>
      </w:rPr>
      <w:instrText xml:space="preserve"> NUMPAGES </w:instrText>
    </w:r>
    <w:r>
      <w:rPr>
        <w:rStyle w:val="Numrodepage"/>
        <w:rFonts w:eastAsiaTheme="majorEastAsia"/>
        <w:color w:val="000080"/>
        <w:sz w:val="20"/>
      </w:rPr>
      <w:fldChar w:fldCharType="separate"/>
    </w:r>
    <w:r w:rsidR="00455BF7">
      <w:rPr>
        <w:rStyle w:val="Numrodepage"/>
        <w:rFonts w:eastAsiaTheme="majorEastAsia"/>
        <w:noProof/>
        <w:color w:val="000080"/>
        <w:sz w:val="20"/>
      </w:rPr>
      <w:t>5</w:t>
    </w:r>
    <w:r>
      <w:rPr>
        <w:rStyle w:val="Numrodepage"/>
        <w:rFonts w:eastAsiaTheme="majorEastAsia"/>
        <w:color w:val="000080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264894" w14:textId="77777777" w:rsidR="003B06BA" w:rsidRPr="00D97E26" w:rsidRDefault="003B06BA" w:rsidP="000B3AB6">
    <w:pPr>
      <w:pStyle w:val="bib-piedpage"/>
      <w:rPr>
        <w:color w:val="233289"/>
      </w:rPr>
    </w:pPr>
    <w:proofErr w:type="gramStart"/>
    <w:r w:rsidRPr="00D97E26">
      <w:rPr>
        <w:rStyle w:val="Numrodepage"/>
        <w:rFonts w:eastAsiaTheme="majorEastAsia"/>
        <w:sz w:val="20"/>
      </w:rPr>
      <w:t>page</w:t>
    </w:r>
    <w:proofErr w:type="gramEnd"/>
    <w:r w:rsidRPr="00D97E26">
      <w:rPr>
        <w:rStyle w:val="Numrodepage"/>
        <w:rFonts w:eastAsiaTheme="majorEastAsia"/>
        <w:sz w:val="20"/>
      </w:rPr>
      <w:t xml:space="preserve"> </w:t>
    </w:r>
    <w:r w:rsidRPr="00D97E26">
      <w:rPr>
        <w:rStyle w:val="Numrodepage"/>
        <w:rFonts w:eastAsiaTheme="majorEastAsia"/>
        <w:sz w:val="20"/>
      </w:rPr>
      <w:fldChar w:fldCharType="begin"/>
    </w:r>
    <w:r w:rsidRPr="00D97E26">
      <w:rPr>
        <w:rStyle w:val="Numrodepage"/>
        <w:rFonts w:eastAsiaTheme="majorEastAsia"/>
        <w:sz w:val="20"/>
      </w:rPr>
      <w:instrText xml:space="preserve"> PAGE </w:instrText>
    </w:r>
    <w:r w:rsidRPr="00D97E26">
      <w:rPr>
        <w:rStyle w:val="Numrodepage"/>
        <w:rFonts w:eastAsiaTheme="majorEastAsia"/>
        <w:sz w:val="20"/>
      </w:rPr>
      <w:fldChar w:fldCharType="separate"/>
    </w:r>
    <w:r w:rsidR="00455BF7">
      <w:rPr>
        <w:rStyle w:val="Numrodepage"/>
        <w:rFonts w:eastAsiaTheme="majorEastAsia"/>
        <w:noProof/>
        <w:sz w:val="20"/>
      </w:rPr>
      <w:t>1</w:t>
    </w:r>
    <w:r w:rsidRPr="00D97E26">
      <w:rPr>
        <w:rStyle w:val="Numrodepage"/>
        <w:rFonts w:eastAsiaTheme="majorEastAsia"/>
        <w:sz w:val="20"/>
      </w:rPr>
      <w:fldChar w:fldCharType="end"/>
    </w:r>
    <w:r w:rsidRPr="00D97E26">
      <w:rPr>
        <w:rStyle w:val="Numrodepage"/>
        <w:rFonts w:eastAsiaTheme="majorEastAsia"/>
        <w:sz w:val="20"/>
      </w:rPr>
      <w:t xml:space="preserve"> sur </w:t>
    </w:r>
    <w:r w:rsidRPr="00D97E26">
      <w:rPr>
        <w:rStyle w:val="Numrodepage"/>
        <w:rFonts w:eastAsiaTheme="majorEastAsia"/>
        <w:sz w:val="20"/>
      </w:rPr>
      <w:fldChar w:fldCharType="begin"/>
    </w:r>
    <w:r w:rsidRPr="00D97E26">
      <w:rPr>
        <w:rStyle w:val="Numrodepage"/>
        <w:rFonts w:eastAsiaTheme="majorEastAsia"/>
        <w:sz w:val="20"/>
      </w:rPr>
      <w:instrText xml:space="preserve"> NUMPAGES </w:instrText>
    </w:r>
    <w:r w:rsidRPr="00D97E26">
      <w:rPr>
        <w:rStyle w:val="Numrodepage"/>
        <w:rFonts w:eastAsiaTheme="majorEastAsia"/>
        <w:sz w:val="20"/>
      </w:rPr>
      <w:fldChar w:fldCharType="separate"/>
    </w:r>
    <w:r w:rsidR="00455BF7">
      <w:rPr>
        <w:rStyle w:val="Numrodepage"/>
        <w:rFonts w:eastAsiaTheme="majorEastAsia"/>
        <w:noProof/>
        <w:sz w:val="20"/>
      </w:rPr>
      <w:t>1</w:t>
    </w:r>
    <w:r w:rsidRPr="00D97E26">
      <w:rPr>
        <w:rStyle w:val="Numrodepage"/>
        <w:rFonts w:eastAsiaTheme="majorEastAsia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137B45" w14:textId="77777777" w:rsidR="00FD1BF5" w:rsidRDefault="00FD1BF5" w:rsidP="00323A66">
      <w:r>
        <w:separator/>
      </w:r>
    </w:p>
  </w:footnote>
  <w:footnote w:type="continuationSeparator" w:id="0">
    <w:p w14:paraId="5B4C73A6" w14:textId="77777777" w:rsidR="00FD1BF5" w:rsidRDefault="00FD1BF5" w:rsidP="00323A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072BF3" w14:textId="77777777" w:rsidR="003B06BA" w:rsidRDefault="003B06BA">
    <w:pPr>
      <w:pStyle w:val="En-tte"/>
      <w:jc w:val="center"/>
    </w:pPr>
    <w:r>
      <w:rPr>
        <w:noProof/>
      </w:rPr>
      <w:drawing>
        <wp:anchor distT="0" distB="0" distL="0" distR="0" simplePos="0" relativeHeight="251658240" behindDoc="1" locked="0" layoutInCell="1" allowOverlap="0" wp14:anchorId="74219966" wp14:editId="4806D903">
          <wp:simplePos x="0" y="0"/>
          <wp:positionH relativeFrom="page">
            <wp:posOffset>169545</wp:posOffset>
          </wp:positionH>
          <wp:positionV relativeFrom="page">
            <wp:posOffset>102870</wp:posOffset>
          </wp:positionV>
          <wp:extent cx="932400" cy="936000"/>
          <wp:effectExtent l="0" t="0" r="1270" b="0"/>
          <wp:wrapTight wrapText="bothSides">
            <wp:wrapPolygon edited="0">
              <wp:start x="0" y="0"/>
              <wp:lineTo x="0" y="21102"/>
              <wp:lineTo x="21188" y="21102"/>
              <wp:lineTo x="21188" y="0"/>
              <wp:lineTo x="0" y="0"/>
            </wp:wrapPolygon>
          </wp:wrapTight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_bib_mini_2_marge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2400" cy="93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38B412" w14:textId="77777777" w:rsidR="003B06BA" w:rsidRDefault="00455BF7" w:rsidP="00F30071">
    <w:pPr>
      <w:pStyle w:val="En-tte"/>
      <w:jc w:val="center"/>
    </w:pPr>
    <w:r>
      <w:rPr>
        <w:noProof/>
      </w:rPr>
      <w:drawing>
        <wp:inline distT="0" distB="0" distL="0" distR="0" wp14:anchorId="49C024C7" wp14:editId="6B4FB437">
          <wp:extent cx="4568374" cy="720000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20_logo_bib_couleu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8374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4" type="#_x0000_t75" style="width:149.65pt;height:149.65pt" o:bullet="t">
        <v:imagedata r:id="rId1" o:title="o_bleu"/>
      </v:shape>
    </w:pict>
  </w:numPicBullet>
  <w:numPicBullet w:numPicBulletId="1">
    <w:pict>
      <v:shape id="_x0000_i1105" type="#_x0000_t75" style="width:368.1pt;height:368.1pt" o:bullet="t">
        <v:imagedata r:id="rId2" o:title="rond3_bleu"/>
      </v:shape>
    </w:pict>
  </w:numPicBullet>
  <w:abstractNum w:abstractNumId="0" w15:restartNumberingAfterBreak="0">
    <w:nsid w:val="028E41C9"/>
    <w:multiLevelType w:val="hybridMultilevel"/>
    <w:tmpl w:val="3F9CCC4E"/>
    <w:lvl w:ilvl="0" w:tplc="608434B0">
      <w:start w:val="1"/>
      <w:numFmt w:val="bullet"/>
      <w:lvlText w:val=""/>
      <w:lvlJc w:val="left"/>
      <w:pPr>
        <w:ind w:left="2487" w:hanging="360"/>
      </w:pPr>
      <w:rPr>
        <w:rFonts w:ascii="Wingdings 2" w:hAnsi="Wingdings 2" w:hint="default"/>
      </w:rPr>
    </w:lvl>
    <w:lvl w:ilvl="1" w:tplc="C6F2E694">
      <w:numFmt w:val="bullet"/>
      <w:lvlText w:val="•"/>
      <w:lvlJc w:val="left"/>
      <w:pPr>
        <w:ind w:left="3344" w:hanging="705"/>
      </w:pPr>
      <w:rPr>
        <w:rFonts w:ascii="Trebuchet MS" w:eastAsiaTheme="minorHAnsi" w:hAnsi="Trebuchet MS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1" w15:restartNumberingAfterBreak="0">
    <w:nsid w:val="086949E5"/>
    <w:multiLevelType w:val="hybridMultilevel"/>
    <w:tmpl w:val="7B3652CE"/>
    <w:lvl w:ilvl="0" w:tplc="3CDC1760">
      <w:numFmt w:val="bullet"/>
      <w:lvlText w:val=""/>
      <w:lvlPicBulletId w:val="0"/>
      <w:lvlJc w:val="left"/>
      <w:pPr>
        <w:ind w:left="2988" w:hanging="360"/>
      </w:pPr>
      <w:rPr>
        <w:rFonts w:ascii="Symbol" w:eastAsiaTheme="minorHAnsi" w:hAnsi="Symbol" w:cstheme="minorBidi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" w15:restartNumberingAfterBreak="0">
    <w:nsid w:val="0D036EB3"/>
    <w:multiLevelType w:val="hybridMultilevel"/>
    <w:tmpl w:val="2FA89348"/>
    <w:lvl w:ilvl="0" w:tplc="45900F24">
      <w:numFmt w:val="bullet"/>
      <w:pStyle w:val="bib-puce2b"/>
      <w:lvlText w:val=""/>
      <w:lvlJc w:val="left"/>
      <w:pPr>
        <w:ind w:left="2705" w:hanging="360"/>
      </w:pPr>
      <w:rPr>
        <w:rFonts w:ascii="Symbol" w:eastAsiaTheme="minorHAnsi" w:hAnsi="Symbol" w:cstheme="minorBidi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" w15:restartNumberingAfterBreak="0">
    <w:nsid w:val="1E751445"/>
    <w:multiLevelType w:val="hybridMultilevel"/>
    <w:tmpl w:val="BF0CA9B6"/>
    <w:lvl w:ilvl="0" w:tplc="74FA01B8">
      <w:start w:val="1"/>
      <w:numFmt w:val="bullet"/>
      <w:pStyle w:val="bib-puce2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E6D5B"/>
    <w:multiLevelType w:val="multilevel"/>
    <w:tmpl w:val="A09AD832"/>
    <w:lvl w:ilvl="0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color w:val="365F91" w:themeColor="accent1" w:themeShade="BF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0B0616F"/>
    <w:multiLevelType w:val="hybridMultilevel"/>
    <w:tmpl w:val="3668C154"/>
    <w:lvl w:ilvl="0" w:tplc="2CD8E060">
      <w:start w:val="1"/>
      <w:numFmt w:val="bullet"/>
      <w:lvlText w:val=""/>
      <w:lvlJc w:val="left"/>
      <w:pPr>
        <w:ind w:left="263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99" w:hanging="360"/>
      </w:pPr>
      <w:rPr>
        <w:rFonts w:ascii="Wingdings" w:hAnsi="Wingdings" w:hint="default"/>
      </w:rPr>
    </w:lvl>
  </w:abstractNum>
  <w:abstractNum w:abstractNumId="6" w15:restartNumberingAfterBreak="0">
    <w:nsid w:val="4E816138"/>
    <w:multiLevelType w:val="hybridMultilevel"/>
    <w:tmpl w:val="2EC6B768"/>
    <w:lvl w:ilvl="0" w:tplc="8AD80BDC">
      <w:numFmt w:val="bullet"/>
      <w:pStyle w:val="bib-puce1b"/>
      <w:lvlText w:val=""/>
      <w:lvlPicBulletId w:val="1"/>
      <w:lvlJc w:val="left"/>
      <w:pPr>
        <w:ind w:left="2487" w:hanging="360"/>
      </w:pPr>
      <w:rPr>
        <w:rFonts w:ascii="Symbol" w:eastAsiaTheme="minorHAnsi" w:hAnsi="Symbol" w:cstheme="minorBidi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7" w15:restartNumberingAfterBreak="0">
    <w:nsid w:val="544F30B1"/>
    <w:multiLevelType w:val="singleLevel"/>
    <w:tmpl w:val="A2BA6132"/>
    <w:lvl w:ilvl="0">
      <w:start w:val="1"/>
      <w:numFmt w:val="decimal"/>
      <w:pStyle w:val="Style1"/>
      <w:lvlText w:val="%1."/>
      <w:lvlJc w:val="left"/>
      <w:pPr>
        <w:tabs>
          <w:tab w:val="num" w:pos="5039"/>
        </w:tabs>
        <w:ind w:left="5039" w:hanging="360"/>
      </w:pPr>
      <w:rPr>
        <w:rFonts w:cs="Times New Roman"/>
      </w:rPr>
    </w:lvl>
  </w:abstractNum>
  <w:abstractNum w:abstractNumId="8" w15:restartNumberingAfterBreak="0">
    <w:nsid w:val="6AA05D7D"/>
    <w:multiLevelType w:val="multilevel"/>
    <w:tmpl w:val="F858EEFA"/>
    <w:lvl w:ilvl="0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9" w15:restartNumberingAfterBreak="0">
    <w:nsid w:val="6E3E0410"/>
    <w:multiLevelType w:val="multilevel"/>
    <w:tmpl w:val="F50451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8CA2F21"/>
    <w:multiLevelType w:val="multilevel"/>
    <w:tmpl w:val="BA54A786"/>
    <w:lvl w:ilvl="0">
      <w:start w:val="1"/>
      <w:numFmt w:val="none"/>
      <w:suff w:val="nothing"/>
      <w:lvlText w:val="%1"/>
      <w:lvlJc w:val="left"/>
      <w:pPr>
        <w:ind w:left="0" w:firstLine="17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40" w:hanging="306"/>
      </w:pPr>
      <w:rPr>
        <w:rFonts w:hint="default"/>
      </w:rPr>
    </w:lvl>
    <w:lvl w:ilvl="2">
      <w:start w:val="1"/>
      <w:numFmt w:val="decimal"/>
      <w:lvlText w:val="%2.%3."/>
      <w:lvlJc w:val="right"/>
      <w:pPr>
        <w:ind w:left="2160" w:hanging="181"/>
      </w:pPr>
      <w:rPr>
        <w:rFonts w:hint="default"/>
      </w:rPr>
    </w:lvl>
    <w:lvl w:ilvl="3">
      <w:start w:val="1"/>
      <w:numFmt w:val="none"/>
      <w:lvlRestart w:val="0"/>
      <w:suff w:val="nothing"/>
      <w:lvlText w:val="%4"/>
      <w:lvlJc w:val="left"/>
      <w:pPr>
        <w:ind w:left="2410" w:hanging="142"/>
      </w:pPr>
      <w:rPr>
        <w:rFonts w:hint="default"/>
      </w:rPr>
    </w:lvl>
    <w:lvl w:ilvl="4">
      <w:start w:val="1"/>
      <w:numFmt w:val="none"/>
      <w:suff w:val="nothing"/>
      <w:lvlText w:val="%5"/>
      <w:lvlJc w:val="left"/>
      <w:pPr>
        <w:ind w:left="3600" w:hanging="362"/>
      </w:pPr>
      <w:rPr>
        <w:rFonts w:hint="default"/>
      </w:rPr>
    </w:lvl>
    <w:lvl w:ilvl="5">
      <w:start w:val="1"/>
      <w:numFmt w:val="none"/>
      <w:suff w:val="nothing"/>
      <w:lvlText w:val="%6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5040" w:hanging="36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5760" w:hanging="360"/>
      </w:pPr>
      <w:rPr>
        <w:rFonts w:hint="default"/>
      </w:rPr>
    </w:lvl>
    <w:lvl w:ilvl="8">
      <w:start w:val="1"/>
      <w:numFmt w:val="none"/>
      <w:suff w:val="nothing"/>
      <w:lvlText w:val="%9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4"/>
  </w:num>
  <w:num w:numId="5">
    <w:abstractNumId w:val="8"/>
  </w:num>
  <w:num w:numId="6">
    <w:abstractNumId w:val="5"/>
  </w:num>
  <w:num w:numId="7">
    <w:abstractNumId w:val="0"/>
  </w:num>
  <w:num w:numId="8">
    <w:abstractNumId w:val="4"/>
  </w:num>
  <w:num w:numId="9">
    <w:abstractNumId w:val="0"/>
  </w:num>
  <w:num w:numId="10">
    <w:abstractNumId w:val="9"/>
  </w:num>
  <w:num w:numId="11">
    <w:abstractNumId w:val="8"/>
  </w:num>
  <w:num w:numId="12">
    <w:abstractNumId w:val="8"/>
  </w:num>
  <w:num w:numId="13">
    <w:abstractNumId w:val="5"/>
  </w:num>
  <w:num w:numId="14">
    <w:abstractNumId w:val="0"/>
  </w:num>
  <w:num w:numId="15">
    <w:abstractNumId w:val="9"/>
  </w:num>
  <w:num w:numId="16">
    <w:abstractNumId w:val="9"/>
  </w:num>
  <w:num w:numId="17">
    <w:abstractNumId w:val="8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"/>
  </w:num>
  <w:num w:numId="24">
    <w:abstractNumId w:val="6"/>
  </w:num>
  <w:num w:numId="25">
    <w:abstractNumId w:val="3"/>
  </w:num>
  <w:num w:numId="26">
    <w:abstractNumId w:val="2"/>
  </w:num>
  <w:num w:numId="27">
    <w:abstractNumId w:val="3"/>
  </w:num>
  <w:num w:numId="28">
    <w:abstractNumId w:val="6"/>
  </w:num>
  <w:num w:numId="29">
    <w:abstractNumId w:val="1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"/>
  </w:num>
  <w:num w:numId="36">
    <w:abstractNumId w:val="6"/>
  </w:num>
  <w:num w:numId="37">
    <w:abstractNumId w:val="3"/>
  </w:num>
  <w:num w:numId="38">
    <w:abstractNumId w:val="2"/>
  </w:num>
  <w:num w:numId="39">
    <w:abstractNumId w:val="10"/>
  </w:num>
  <w:num w:numId="40">
    <w:abstractNumId w:val="10"/>
  </w:num>
  <w:num w:numId="41">
    <w:abstractNumId w:val="10"/>
  </w:num>
  <w:num w:numId="42">
    <w:abstractNumId w:val="10"/>
  </w:num>
  <w:num w:numId="43">
    <w:abstractNumId w:val="10"/>
  </w:num>
  <w:num w:numId="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attachedTemplate r:id="rId1"/>
  <w:documentProtection w:enforcement="0"/>
  <w:autoFormatOverride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00"/>
    <w:rsid w:val="0002234B"/>
    <w:rsid w:val="0003537E"/>
    <w:rsid w:val="00070DD2"/>
    <w:rsid w:val="00077C51"/>
    <w:rsid w:val="000B3AB6"/>
    <w:rsid w:val="000C5D20"/>
    <w:rsid w:val="0010022D"/>
    <w:rsid w:val="00245EC2"/>
    <w:rsid w:val="002645BC"/>
    <w:rsid w:val="00280A30"/>
    <w:rsid w:val="00300EC9"/>
    <w:rsid w:val="00302E78"/>
    <w:rsid w:val="00307C88"/>
    <w:rsid w:val="00323A66"/>
    <w:rsid w:val="00374600"/>
    <w:rsid w:val="00377D4E"/>
    <w:rsid w:val="003B06BA"/>
    <w:rsid w:val="00417DB1"/>
    <w:rsid w:val="00455BF7"/>
    <w:rsid w:val="00463B26"/>
    <w:rsid w:val="0046596F"/>
    <w:rsid w:val="004B3B05"/>
    <w:rsid w:val="004D0C0C"/>
    <w:rsid w:val="00501228"/>
    <w:rsid w:val="00572359"/>
    <w:rsid w:val="005D6E3D"/>
    <w:rsid w:val="005E33BE"/>
    <w:rsid w:val="006010F0"/>
    <w:rsid w:val="00631936"/>
    <w:rsid w:val="00662CD4"/>
    <w:rsid w:val="006A0440"/>
    <w:rsid w:val="006A070B"/>
    <w:rsid w:val="006A331E"/>
    <w:rsid w:val="006D2BA1"/>
    <w:rsid w:val="00722D0F"/>
    <w:rsid w:val="00726384"/>
    <w:rsid w:val="0077272B"/>
    <w:rsid w:val="0077337E"/>
    <w:rsid w:val="0078116C"/>
    <w:rsid w:val="007D2517"/>
    <w:rsid w:val="008540BC"/>
    <w:rsid w:val="008655C0"/>
    <w:rsid w:val="008B2828"/>
    <w:rsid w:val="008C145A"/>
    <w:rsid w:val="00946B4B"/>
    <w:rsid w:val="00970F46"/>
    <w:rsid w:val="009D0308"/>
    <w:rsid w:val="009F38B4"/>
    <w:rsid w:val="00A026D6"/>
    <w:rsid w:val="00A369D8"/>
    <w:rsid w:val="00AC530C"/>
    <w:rsid w:val="00B069C8"/>
    <w:rsid w:val="00B228F3"/>
    <w:rsid w:val="00B41823"/>
    <w:rsid w:val="00B53FCB"/>
    <w:rsid w:val="00B95294"/>
    <w:rsid w:val="00BA7FA2"/>
    <w:rsid w:val="00BF7A4E"/>
    <w:rsid w:val="00C20D8C"/>
    <w:rsid w:val="00C9131F"/>
    <w:rsid w:val="00C91448"/>
    <w:rsid w:val="00C96DD2"/>
    <w:rsid w:val="00CA15D0"/>
    <w:rsid w:val="00D4717A"/>
    <w:rsid w:val="00D71042"/>
    <w:rsid w:val="00D767C5"/>
    <w:rsid w:val="00D8746C"/>
    <w:rsid w:val="00D97E26"/>
    <w:rsid w:val="00DA4B3A"/>
    <w:rsid w:val="00DC5690"/>
    <w:rsid w:val="00E06FD9"/>
    <w:rsid w:val="00E648DB"/>
    <w:rsid w:val="00E71590"/>
    <w:rsid w:val="00EA6803"/>
    <w:rsid w:val="00EB2BBF"/>
    <w:rsid w:val="00F25AD5"/>
    <w:rsid w:val="00F30071"/>
    <w:rsid w:val="00F6306B"/>
    <w:rsid w:val="00FA72F5"/>
    <w:rsid w:val="00FC1520"/>
    <w:rsid w:val="00FD1BF5"/>
    <w:rsid w:val="00FF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DBD06"/>
  <w15:chartTrackingRefBased/>
  <w15:docId w15:val="{281D1115-43BB-1A4A-A369-DB2A93CB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unhideWhenUsed/>
    <w:qFormat/>
    <w:rsid w:val="00307C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autoRedefine/>
    <w:uiPriority w:val="9"/>
    <w:unhideWhenUsed/>
    <w:qFormat/>
    <w:locked/>
    <w:rsid w:val="00C96DD2"/>
    <w:pPr>
      <w:keepNext/>
      <w:keepLines/>
      <w:suppressAutoHyphens/>
      <w:spacing w:before="600" w:after="360"/>
      <w:ind w:right="-425"/>
      <w:outlineLvl w:val="0"/>
    </w:pPr>
    <w:rPr>
      <w:rFonts w:eastAsiaTheme="majorEastAsia" w:cstheme="majorBidi"/>
      <w:b/>
      <w:bCs/>
      <w:smallCaps/>
      <w:color w:val="233289"/>
      <w:spacing w:val="2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locked/>
    <w:rsid w:val="00C96DD2"/>
    <w:pPr>
      <w:keepNext/>
      <w:keepLines/>
      <w:suppressAutoHyphens/>
      <w:spacing w:before="480"/>
      <w:ind w:right="567"/>
      <w:outlineLvl w:val="1"/>
    </w:pPr>
    <w:rPr>
      <w:rFonts w:eastAsiaTheme="majorEastAsia" w:cstheme="majorBidi"/>
      <w:b/>
      <w:bCs/>
      <w:color w:val="233289"/>
      <w:spacing w:val="20"/>
      <w:sz w:val="24"/>
      <w:szCs w:val="26"/>
      <w:u w:val="dotted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locked/>
    <w:rsid w:val="00C96D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locked/>
    <w:rsid w:val="00C96D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locked/>
    <w:rsid w:val="00C96DD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locked/>
    <w:rsid w:val="00C96DD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locked/>
    <w:rsid w:val="00C96DD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locked/>
    <w:rsid w:val="00C96DD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locked/>
    <w:rsid w:val="00C96DD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5690"/>
    <w:rPr>
      <w:rFonts w:ascii="Times New Roman" w:eastAsiaTheme="majorEastAsia" w:hAnsi="Times New Roman" w:cstheme="majorBidi"/>
      <w:b/>
      <w:bCs/>
      <w:smallCaps/>
      <w:color w:val="233289"/>
      <w:spacing w:val="20"/>
      <w:sz w:val="28"/>
      <w:szCs w:val="28"/>
      <w:u w:val="single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C5690"/>
    <w:rPr>
      <w:rFonts w:ascii="Times New Roman" w:eastAsiaTheme="majorEastAsia" w:hAnsi="Times New Roman" w:cstheme="majorBidi"/>
      <w:b/>
      <w:bCs/>
      <w:color w:val="233289"/>
      <w:spacing w:val="20"/>
      <w:sz w:val="24"/>
      <w:szCs w:val="26"/>
      <w:u w:val="dotted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C569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DC5690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DC5690"/>
    <w:rPr>
      <w:rFonts w:asciiTheme="majorHAnsi" w:eastAsiaTheme="majorEastAsia" w:hAnsiTheme="majorHAnsi" w:cstheme="majorBidi"/>
      <w:color w:val="365F91" w:themeColor="accent1" w:themeShade="BF"/>
      <w:sz w:val="20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DC5690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DC5690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DC569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DC569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  <w:style w:type="paragraph" w:styleId="Adressedestinataire">
    <w:name w:val="envelope address"/>
    <w:basedOn w:val="Normal"/>
    <w:uiPriority w:val="99"/>
    <w:semiHidden/>
    <w:unhideWhenUsed/>
    <w:locked/>
    <w:rsid w:val="00C96DD2"/>
    <w:pPr>
      <w:framePr w:w="7938" w:h="1985" w:hRule="exact" w:hSpace="141" w:wrap="auto" w:hAnchor="page" w:xAlign="center" w:yAlign="bottom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locked/>
    <w:rsid w:val="00C96DD2"/>
    <w:rPr>
      <w:b/>
      <w:bCs/>
      <w:color w:val="4F81BD" w:themeColor="accent1"/>
      <w:sz w:val="18"/>
      <w:szCs w:val="18"/>
    </w:rPr>
  </w:style>
  <w:style w:type="character" w:customStyle="1" w:styleId="CommentaireCar1">
    <w:name w:val="Commentaire Car1"/>
    <w:basedOn w:val="Policepardfaut"/>
    <w:uiPriority w:val="99"/>
    <w:unhideWhenUsed/>
    <w:locked/>
    <w:rsid w:val="00C96DD2"/>
    <w:rPr>
      <w:rFonts w:ascii="Trebuchet MS" w:hAnsi="Trebuchet MS"/>
      <w:color w:val="000000" w:themeColor="text1"/>
      <w:sz w:val="20"/>
      <w:szCs w:val="20"/>
    </w:rPr>
  </w:style>
  <w:style w:type="character" w:customStyle="1" w:styleId="st">
    <w:name w:val="st"/>
    <w:unhideWhenUsed/>
    <w:locked/>
    <w:rsid w:val="00C96DD2"/>
  </w:style>
  <w:style w:type="paragraph" w:customStyle="1" w:styleId="Style1">
    <w:name w:val="Style1"/>
    <w:basedOn w:val="Normal"/>
    <w:uiPriority w:val="99"/>
    <w:locked/>
    <w:rsid w:val="00245EC2"/>
    <w:pPr>
      <w:numPr>
        <w:numId w:val="44"/>
      </w:numPr>
      <w:ind w:left="714" w:hanging="357"/>
    </w:pPr>
    <w:rPr>
      <w:b/>
      <w:smallCaps/>
      <w:sz w:val="24"/>
      <w:szCs w:val="24"/>
    </w:rPr>
  </w:style>
  <w:style w:type="character" w:styleId="Appelnotedebasdep">
    <w:name w:val="footnote reference"/>
    <w:basedOn w:val="Policepardfaut"/>
    <w:uiPriority w:val="99"/>
    <w:semiHidden/>
    <w:unhideWhenUsed/>
    <w:qFormat/>
    <w:locked/>
    <w:rsid w:val="00C96DD2"/>
    <w:rPr>
      <w:caps w:val="0"/>
      <w:smallCaps w:val="0"/>
      <w:strike w:val="0"/>
      <w:dstrike w:val="0"/>
      <w:vanish w:val="0"/>
      <w:vertAlign w:val="superscript"/>
    </w:rPr>
  </w:style>
  <w:style w:type="paragraph" w:styleId="Notedebasdepage">
    <w:name w:val="footnote text"/>
    <w:basedOn w:val="Normal"/>
    <w:link w:val="NotedebasdepageCar"/>
    <w:uiPriority w:val="99"/>
    <w:unhideWhenUsed/>
    <w:locked/>
    <w:rsid w:val="00C96DD2"/>
    <w:rPr>
      <w:rFonts w:asciiTheme="minorHAnsi" w:hAnsiTheme="minorHAnsi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DC5690"/>
    <w:rPr>
      <w:rFonts w:eastAsia="Times New Roman" w:cs="Times New Roman"/>
      <w:sz w:val="20"/>
      <w:szCs w:val="20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qFormat/>
    <w:locked/>
    <w:rsid w:val="00C96DD2"/>
    <w:pPr>
      <w:tabs>
        <w:tab w:val="left" w:pos="567"/>
        <w:tab w:val="right" w:leader="dot" w:pos="9072"/>
      </w:tabs>
      <w:spacing w:after="100"/>
    </w:pPr>
    <w:rPr>
      <w:rFonts w:eastAsiaTheme="minorEastAsia"/>
      <w:sz w:val="24"/>
    </w:rPr>
  </w:style>
  <w:style w:type="paragraph" w:styleId="TM2">
    <w:name w:val="toc 2"/>
    <w:basedOn w:val="Normal"/>
    <w:next w:val="Normal"/>
    <w:autoRedefine/>
    <w:uiPriority w:val="39"/>
    <w:unhideWhenUsed/>
    <w:qFormat/>
    <w:locked/>
    <w:rsid w:val="00C96DD2"/>
    <w:pPr>
      <w:tabs>
        <w:tab w:val="left" w:pos="851"/>
        <w:tab w:val="right" w:leader="dot" w:pos="9072"/>
      </w:tabs>
      <w:ind w:left="221"/>
    </w:pPr>
    <w:rPr>
      <w:rFonts w:eastAsiaTheme="minorEastAsia"/>
      <w:noProof/>
      <w:sz w:val="24"/>
    </w:rPr>
  </w:style>
  <w:style w:type="paragraph" w:styleId="TM3">
    <w:name w:val="toc 3"/>
    <w:basedOn w:val="Normal"/>
    <w:next w:val="Normal"/>
    <w:autoRedefine/>
    <w:uiPriority w:val="39"/>
    <w:unhideWhenUsed/>
    <w:locked/>
    <w:rsid w:val="00C96DD2"/>
    <w:pPr>
      <w:spacing w:after="100"/>
      <w:ind w:left="440"/>
    </w:pPr>
    <w:rPr>
      <w:rFonts w:asciiTheme="minorHAnsi" w:eastAsiaTheme="minorEastAsia" w:hAnsiTheme="minorHAnsi"/>
    </w:rPr>
  </w:style>
  <w:style w:type="paragraph" w:styleId="Commentaire">
    <w:name w:val="annotation text"/>
    <w:basedOn w:val="Normal"/>
    <w:link w:val="CommentaireCar"/>
    <w:uiPriority w:val="99"/>
    <w:semiHidden/>
    <w:unhideWhenUsed/>
    <w:locked/>
    <w:rsid w:val="00C96DD2"/>
    <w:pPr>
      <w:suppressAutoHyphens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DC5690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En-tte">
    <w:name w:val="header"/>
    <w:basedOn w:val="Normal"/>
    <w:link w:val="En-tteCar"/>
    <w:unhideWhenUsed/>
    <w:locked/>
    <w:rsid w:val="00C96D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DC5690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nhideWhenUsed/>
    <w:locked/>
    <w:rsid w:val="00C96D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DC5690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abledesillustrations">
    <w:name w:val="table of figures"/>
    <w:basedOn w:val="Normal"/>
    <w:next w:val="Normal"/>
    <w:uiPriority w:val="99"/>
    <w:unhideWhenUsed/>
    <w:locked/>
    <w:rsid w:val="00C96DD2"/>
  </w:style>
  <w:style w:type="character" w:styleId="Marquedecommentaire">
    <w:name w:val="annotation reference"/>
    <w:basedOn w:val="Policepardfaut"/>
    <w:uiPriority w:val="99"/>
    <w:semiHidden/>
    <w:unhideWhenUsed/>
    <w:locked/>
    <w:rsid w:val="00C96DD2"/>
    <w:rPr>
      <w:sz w:val="16"/>
      <w:szCs w:val="16"/>
    </w:rPr>
  </w:style>
  <w:style w:type="character" w:styleId="Lienhypertexte">
    <w:name w:val="Hyperlink"/>
    <w:basedOn w:val="Policepardfaut"/>
    <w:uiPriority w:val="99"/>
    <w:unhideWhenUsed/>
    <w:locked/>
    <w:rsid w:val="00C96DD2"/>
    <w:rPr>
      <w:color w:val="0000FF" w:themeColor="hyperlink"/>
      <w:u w:val="single"/>
    </w:rPr>
  </w:style>
  <w:style w:type="character" w:styleId="lev">
    <w:name w:val="Strong"/>
    <w:uiPriority w:val="22"/>
    <w:unhideWhenUsed/>
    <w:qFormat/>
    <w:locked/>
    <w:rsid w:val="00C96DD2"/>
    <w:rPr>
      <w:b/>
      <w:bCs/>
    </w:rPr>
  </w:style>
  <w:style w:type="character" w:styleId="Accentuation">
    <w:name w:val="Emphasis"/>
    <w:uiPriority w:val="20"/>
    <w:unhideWhenUsed/>
    <w:qFormat/>
    <w:locked/>
    <w:rsid w:val="00C96DD2"/>
    <w:rPr>
      <w:i/>
      <w:iCs/>
    </w:rPr>
  </w:style>
  <w:style w:type="paragraph" w:styleId="NormalWeb">
    <w:name w:val="Normal (Web)"/>
    <w:basedOn w:val="Normal"/>
    <w:uiPriority w:val="99"/>
    <w:semiHidden/>
    <w:unhideWhenUsed/>
    <w:locked/>
    <w:rsid w:val="00C96DD2"/>
    <w:pPr>
      <w:spacing w:before="100" w:beforeAutospacing="1" w:after="100" w:afterAutospacing="1"/>
    </w:pPr>
    <w:rPr>
      <w:sz w:val="24"/>
      <w:szCs w:val="24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locked/>
    <w:rsid w:val="00C96DD2"/>
    <w:pPr>
      <w:suppressAutoHyphens w:val="0"/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C5690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locked/>
    <w:rsid w:val="00C96D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C5690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locked/>
    <w:rsid w:val="00C96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unhideWhenUsed/>
    <w:qFormat/>
    <w:locked/>
    <w:rsid w:val="00C96DD2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locked/>
    <w:rsid w:val="00C96DD2"/>
    <w:pPr>
      <w:suppressAutoHyphens w:val="0"/>
      <w:spacing w:before="240" w:after="0" w:line="259" w:lineRule="auto"/>
      <w:ind w:right="0"/>
      <w:outlineLvl w:val="9"/>
    </w:pPr>
    <w:rPr>
      <w:rFonts w:asciiTheme="majorHAnsi" w:hAnsiTheme="majorHAnsi"/>
      <w:b w:val="0"/>
      <w:bCs w:val="0"/>
      <w:smallCaps w:val="0"/>
      <w:color w:val="365F91" w:themeColor="accent1" w:themeShade="BF"/>
      <w:spacing w:val="0"/>
      <w:sz w:val="32"/>
      <w:szCs w:val="32"/>
      <w:u w:val="none"/>
    </w:rPr>
  </w:style>
  <w:style w:type="table" w:customStyle="1" w:styleId="bib-tableauliste">
    <w:name w:val="bib-tableau_liste"/>
    <w:basedOn w:val="TableauNormal"/>
    <w:uiPriority w:val="99"/>
    <w:locked/>
    <w:rsid w:val="00D8746C"/>
    <w:pPr>
      <w:spacing w:after="0" w:line="240" w:lineRule="auto"/>
      <w:jc w:val="center"/>
    </w:pPr>
    <w:rPr>
      <w:rFonts w:ascii="Trebuchet MS" w:hAnsi="Trebuchet MS"/>
      <w:color w:val="000000" w:themeColor="text1"/>
    </w:rPr>
    <w:tblPr>
      <w:tblStyleRowBandSize w:val="1"/>
      <w:tblBorders>
        <w:top w:val="single" w:sz="12" w:space="0" w:color="CCC0D9" w:themeColor="accent4" w:themeTint="66"/>
        <w:left w:val="single" w:sz="12" w:space="0" w:color="CCC0D9" w:themeColor="accent4" w:themeTint="66"/>
        <w:bottom w:val="single" w:sz="12" w:space="0" w:color="CCC0D9" w:themeColor="accent4" w:themeTint="66"/>
        <w:right w:val="single" w:sz="12" w:space="0" w:color="CCC0D9" w:themeColor="accent4" w:themeTint="66"/>
        <w:insideH w:val="single" w:sz="8" w:space="0" w:color="CCC0D9" w:themeColor="accent4" w:themeTint="66"/>
        <w:insideV w:val="single" w:sz="8" w:space="0" w:color="CCC0D9" w:themeColor="accent4" w:themeTint="66"/>
      </w:tblBorders>
    </w:tblPr>
    <w:tcPr>
      <w:vAlign w:val="center"/>
    </w:tcPr>
    <w:tblStylePr w:type="firstRow">
      <w:pPr>
        <w:jc w:val="center"/>
      </w:pPr>
      <w:rPr>
        <w:rFonts w:ascii="Trebuchet MS" w:hAnsi="Trebuchet MS"/>
        <w:sz w:val="24"/>
      </w:rPr>
      <w:tblPr/>
      <w:tcPr>
        <w:shd w:val="clear" w:color="auto" w:fill="E5DFEC" w:themeFill="accent4" w:themeFillTint="33"/>
      </w:tcPr>
    </w:tblStylePr>
    <w:tblStylePr w:type="lastRow">
      <w:pPr>
        <w:jc w:val="center"/>
      </w:pPr>
    </w:tblStylePr>
    <w:tblStylePr w:type="firstCol">
      <w:pPr>
        <w:jc w:val="center"/>
      </w:pPr>
      <w:rPr>
        <w:rFonts w:ascii="Trebuchet MS" w:hAnsi="Trebuchet MS"/>
        <w:sz w:val="24"/>
      </w:rPr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B8CCE4" w:themeFill="accent1" w:themeFillTint="66"/>
      </w:tcPr>
    </w:tblStylePr>
    <w:tblStylePr w:type="band2Horz">
      <w:tblPr/>
      <w:tcPr>
        <w:shd w:val="clear" w:color="auto" w:fill="DBE5F1" w:themeFill="accent1" w:themeFillTint="33"/>
      </w:tcPr>
    </w:tblStylePr>
  </w:style>
  <w:style w:type="table" w:customStyle="1" w:styleId="bib-tableautotal">
    <w:name w:val="bib-tableau_total"/>
    <w:basedOn w:val="bib-tableauliste"/>
    <w:uiPriority w:val="99"/>
    <w:locked/>
    <w:rsid w:val="00D8746C"/>
    <w:rPr>
      <w:color w:val="76923C" w:themeColor="accent3" w:themeShade="BF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pPr>
        <w:jc w:val="center"/>
      </w:pPr>
      <w:rPr>
        <w:rFonts w:ascii="Trebuchet MS" w:hAnsi="Trebuchet MS"/>
        <w:sz w:val="24"/>
      </w:rPr>
      <w:tblPr/>
      <w:tcPr>
        <w:tcBorders>
          <w:top w:val="single" w:sz="12" w:space="0" w:color="CCC0D9" w:themeColor="accent4" w:themeTint="66"/>
          <w:left w:val="single" w:sz="12" w:space="0" w:color="CCC0D9" w:themeColor="accent4" w:themeTint="66"/>
          <w:bottom w:val="single" w:sz="12" w:space="0" w:color="CCC0D9" w:themeColor="accent4" w:themeTint="66"/>
          <w:right w:val="single" w:sz="12" w:space="0" w:color="CCC0D9" w:themeColor="accent4" w:themeTint="66"/>
          <w:insideH w:val="nil"/>
          <w:insideV w:val="single" w:sz="8" w:space="0" w:color="CCC0D9" w:themeColor="accent4" w:themeTint="66"/>
          <w:tl2br w:val="nil"/>
          <w:tr2bl w:val="nil"/>
        </w:tcBorders>
        <w:shd w:val="clear" w:color="auto" w:fill="E5DFEC" w:themeFill="accent4" w:themeFillTint="33"/>
      </w:tcPr>
    </w:tblStylePr>
    <w:tblStylePr w:type="lastRow">
      <w:pPr>
        <w:jc w:val="center"/>
      </w:pPr>
      <w:rPr>
        <w:rFonts w:ascii="Trebuchet MS" w:hAnsi="Trebuchet MS"/>
        <w:color w:val="C2D69B" w:themeColor="accent3" w:themeTint="99"/>
        <w:sz w:val="24"/>
      </w:rPr>
      <w:tblPr/>
      <w:tcPr>
        <w:tcBorders>
          <w:top w:val="double" w:sz="12" w:space="0" w:color="CCC0D9" w:themeColor="accent4" w:themeTint="66"/>
          <w:left w:val="single" w:sz="12" w:space="0" w:color="CCC0D9" w:themeColor="accent4" w:themeTint="66"/>
          <w:bottom w:val="single" w:sz="12" w:space="0" w:color="CCC0D9" w:themeColor="accent4" w:themeTint="66"/>
          <w:right w:val="single" w:sz="12" w:space="0" w:color="CCC0D9" w:themeColor="accent4" w:themeTint="66"/>
          <w:insideH w:val="nil"/>
          <w:insideV w:val="single" w:sz="8" w:space="0" w:color="CCC0D9" w:themeColor="accent4" w:themeTint="66"/>
          <w:tl2br w:val="nil"/>
          <w:tr2bl w:val="nil"/>
        </w:tcBorders>
        <w:shd w:val="clear" w:color="auto" w:fill="D6E3BC" w:themeFill="accent3" w:themeFillTint="66"/>
      </w:tcPr>
    </w:tblStylePr>
    <w:tblStylePr w:type="firstCol">
      <w:pPr>
        <w:jc w:val="center"/>
      </w:pPr>
      <w:rPr>
        <w:rFonts w:ascii="Trebuchet MS" w:hAnsi="Trebuchet MS"/>
        <w:sz w:val="24"/>
      </w:rPr>
      <w:tblPr/>
      <w:tcPr>
        <w:shd w:val="clear" w:color="auto" w:fill="E5DFEC" w:themeFill="accent4" w:themeFillTint="33"/>
      </w:tcPr>
    </w:tblStylePr>
    <w:tblStylePr w:type="lastCol">
      <w:rPr>
        <w:rFonts w:ascii="Trebuchet MS" w:hAnsi="Trebuchet MS"/>
        <w:sz w:val="24"/>
      </w:rPr>
      <w:tblPr/>
      <w:tcPr>
        <w:shd w:val="clear" w:color="auto" w:fill="D6E3BC" w:themeFill="accent3" w:themeFillTint="66"/>
      </w:tcPr>
    </w:tblStylePr>
    <w:tblStylePr w:type="band1Horz">
      <w:tblPr/>
      <w:tcPr>
        <w:tcBorders>
          <w:top w:val="nil"/>
          <w:left w:val="single" w:sz="12" w:space="0" w:color="CCC0D9" w:themeColor="accent4" w:themeTint="66"/>
          <w:bottom w:val="nil"/>
          <w:right w:val="single" w:sz="12" w:space="0" w:color="CCC0D9" w:themeColor="accent4" w:themeTint="66"/>
          <w:insideH w:val="nil"/>
          <w:insideV w:val="single" w:sz="4" w:space="0" w:color="CCC0D9" w:themeColor="accent4" w:themeTint="66"/>
          <w:tl2br w:val="nil"/>
          <w:tr2bl w:val="nil"/>
        </w:tcBorders>
        <w:shd w:val="clear" w:color="auto" w:fill="B8CCE4" w:themeFill="accent1" w:themeFillTint="66"/>
      </w:tcPr>
    </w:tblStylePr>
    <w:tblStylePr w:type="band2Horz">
      <w:tblPr/>
      <w:tcPr>
        <w:tcBorders>
          <w:top w:val="single" w:sz="8" w:space="0" w:color="CCC0D9" w:themeColor="accent4" w:themeTint="66"/>
          <w:left w:val="single" w:sz="12" w:space="0" w:color="CCC0D9" w:themeColor="accent4" w:themeTint="66"/>
          <w:bottom w:val="single" w:sz="8" w:space="0" w:color="CCC0D9" w:themeColor="accent4" w:themeTint="66"/>
          <w:right w:val="single" w:sz="12" w:space="0" w:color="CCC0D9" w:themeColor="accent4" w:themeTint="66"/>
          <w:insideH w:val="nil"/>
          <w:insideV w:val="single" w:sz="4" w:space="0" w:color="CCC0D9" w:themeColor="accent4" w:themeTint="66"/>
          <w:tl2br w:val="nil"/>
          <w:tr2bl w:val="nil"/>
        </w:tcBorders>
        <w:shd w:val="clear" w:color="auto" w:fill="DBE5F1" w:themeFill="accent1" w:themeFillTint="33"/>
      </w:tcPr>
    </w:tblStylePr>
    <w:tblStylePr w:type="swCell">
      <w:tblPr/>
      <w:tcPr>
        <w:tcBorders>
          <w:top w:val="double" w:sz="12" w:space="0" w:color="CCC0D9" w:themeColor="accent4" w:themeTint="66"/>
          <w:left w:val="single" w:sz="12" w:space="0" w:color="CCC0D9" w:themeColor="accent4" w:themeTint="66"/>
          <w:bottom w:val="single" w:sz="12" w:space="0" w:color="CCC0D9" w:themeColor="accent4" w:themeTint="66"/>
          <w:right w:val="single" w:sz="8" w:space="0" w:color="CCC0D9" w:themeColor="accent4" w:themeTint="66"/>
          <w:insideH w:val="nil"/>
          <w:insideV w:val="nil"/>
          <w:tl2br w:val="nil"/>
          <w:tr2bl w:val="nil"/>
        </w:tcBorders>
        <w:shd w:val="clear" w:color="auto" w:fill="E5DFEC" w:themeFill="accent4" w:themeFillTint="33"/>
      </w:tcPr>
    </w:tblStylePr>
  </w:style>
  <w:style w:type="paragraph" w:customStyle="1" w:styleId="bib-corpstexte">
    <w:name w:val="bib-corps_texte"/>
    <w:basedOn w:val="Normal"/>
    <w:qFormat/>
    <w:rsid w:val="00417DB1"/>
    <w:pPr>
      <w:spacing w:before="120" w:after="240"/>
      <w:jc w:val="both"/>
    </w:pPr>
    <w:rPr>
      <w:rFonts w:ascii="Trebuchet MS" w:eastAsiaTheme="minorHAnsi" w:hAnsi="Trebuchet MS" w:cstheme="minorBidi"/>
      <w:color w:val="233289"/>
      <w:sz w:val="22"/>
      <w:szCs w:val="22"/>
      <w:lang w:eastAsia="en-US"/>
    </w:rPr>
  </w:style>
  <w:style w:type="paragraph" w:customStyle="1" w:styleId="bib-piedpage">
    <w:name w:val="bib-pied_page"/>
    <w:basedOn w:val="Pieddepage"/>
    <w:qFormat/>
    <w:locked/>
    <w:rsid w:val="00DC5690"/>
    <w:pPr>
      <w:jc w:val="center"/>
    </w:pPr>
    <w:rPr>
      <w:rFonts w:ascii="Trebuchet MS" w:hAnsi="Trebuchet MS"/>
      <w:color w:val="000080"/>
    </w:rPr>
  </w:style>
  <w:style w:type="paragraph" w:customStyle="1" w:styleId="bib-legende">
    <w:name w:val="bib-legende"/>
    <w:basedOn w:val="bib-corpstexte"/>
    <w:next w:val="bib-corpstexte"/>
    <w:qFormat/>
    <w:locked/>
    <w:rsid w:val="00D8746C"/>
    <w:pPr>
      <w:spacing w:before="60"/>
      <w:jc w:val="center"/>
    </w:pPr>
    <w:rPr>
      <w:color w:val="FEA126"/>
      <w:sz w:val="20"/>
    </w:rPr>
  </w:style>
  <w:style w:type="paragraph" w:customStyle="1" w:styleId="bib-puce1b">
    <w:name w:val="bib-puce_1b"/>
    <w:basedOn w:val="bib-corpstexte"/>
    <w:qFormat/>
    <w:rsid w:val="00D8746C"/>
    <w:pPr>
      <w:numPr>
        <w:numId w:val="36"/>
      </w:numPr>
      <w:contextualSpacing/>
    </w:pPr>
  </w:style>
  <w:style w:type="paragraph" w:customStyle="1" w:styleId="bib-puce2a">
    <w:name w:val="bib-puce_2a"/>
    <w:basedOn w:val="bib-corpstexte"/>
    <w:qFormat/>
    <w:rsid w:val="00D8746C"/>
    <w:pPr>
      <w:numPr>
        <w:numId w:val="37"/>
      </w:numPr>
      <w:contextualSpacing/>
    </w:pPr>
  </w:style>
  <w:style w:type="paragraph" w:customStyle="1" w:styleId="bib-puce2b">
    <w:name w:val="bib-puce_2b"/>
    <w:basedOn w:val="bib-puce1b"/>
    <w:qFormat/>
    <w:rsid w:val="00D8746C"/>
    <w:pPr>
      <w:numPr>
        <w:numId w:val="38"/>
      </w:numPr>
    </w:pPr>
  </w:style>
  <w:style w:type="character" w:styleId="Numrodepage">
    <w:name w:val="page number"/>
    <w:basedOn w:val="Policepardfaut"/>
    <w:unhideWhenUsed/>
    <w:locked/>
    <w:rsid w:val="00DC5690"/>
    <w:rPr>
      <w:rFonts w:ascii="Trebuchet MS" w:hAnsi="Trebuchet MS"/>
      <w:color w:val="233289"/>
      <w:sz w:val="18"/>
    </w:rPr>
  </w:style>
  <w:style w:type="paragraph" w:customStyle="1" w:styleId="entetecadre">
    <w:name w:val="entetecadre"/>
    <w:basedOn w:val="Normal"/>
    <w:unhideWhenUsed/>
    <w:locked/>
    <w:rsid w:val="00E06FD9"/>
    <w:pPr>
      <w:spacing w:line="360" w:lineRule="auto"/>
    </w:pPr>
    <w:rPr>
      <w:rFonts w:ascii="Trebuchet MS" w:hAnsi="Trebuchet MS"/>
      <w:color w:val="333399"/>
      <w:szCs w:val="24"/>
    </w:rPr>
  </w:style>
  <w:style w:type="paragraph" w:customStyle="1" w:styleId="entetecadre0">
    <w:name w:val="entetecadre0"/>
    <w:basedOn w:val="entetecadre"/>
    <w:unhideWhenUsed/>
    <w:locked/>
    <w:rsid w:val="00E06FD9"/>
    <w:rPr>
      <w:sz w:val="24"/>
    </w:rPr>
  </w:style>
  <w:style w:type="paragraph" w:customStyle="1" w:styleId="entetetableau">
    <w:name w:val="entetetableau"/>
    <w:basedOn w:val="entetecadre"/>
    <w:unhideWhenUsed/>
    <w:locked/>
    <w:rsid w:val="00E06FD9"/>
    <w:pPr>
      <w:spacing w:before="60" w:after="60" w:line="240" w:lineRule="auto"/>
    </w:pPr>
  </w:style>
  <w:style w:type="paragraph" w:customStyle="1" w:styleId="bib-titrece">
    <w:name w:val="bib-titre_ce"/>
    <w:basedOn w:val="bib-corpstexte"/>
    <w:qFormat/>
    <w:rsid w:val="00417DB1"/>
    <w:pPr>
      <w:spacing w:before="600" w:after="840"/>
      <w:jc w:val="center"/>
    </w:pPr>
    <w:rPr>
      <w:color w:val="990000"/>
      <w:sz w:val="32"/>
      <w:szCs w:val="32"/>
    </w:rPr>
  </w:style>
  <w:style w:type="paragraph" w:customStyle="1" w:styleId="bib-titrepartiece">
    <w:name w:val="bib-titre_partie_ce"/>
    <w:basedOn w:val="Style1"/>
    <w:qFormat/>
    <w:rsid w:val="00F6306B"/>
    <w:pPr>
      <w:numPr>
        <w:numId w:val="0"/>
      </w:numPr>
      <w:spacing w:before="360" w:after="120"/>
      <w:ind w:left="1531"/>
    </w:pPr>
    <w:rPr>
      <w:rFonts w:ascii="Trebuchet MS" w:hAnsi="Trebuchet MS"/>
      <w:b w:val="0"/>
      <w:smallCaps w:val="0"/>
      <w:color w:val="469476"/>
    </w:rPr>
  </w:style>
  <w:style w:type="character" w:styleId="Textedelespacerserv">
    <w:name w:val="Placeholder Text"/>
    <w:basedOn w:val="Policepardfaut"/>
    <w:uiPriority w:val="99"/>
    <w:unhideWhenUsed/>
    <w:locked/>
    <w:rsid w:val="009D0308"/>
    <w:rPr>
      <w:color w:val="808080"/>
    </w:rPr>
  </w:style>
  <w:style w:type="paragraph" w:customStyle="1" w:styleId="bib-type">
    <w:name w:val="bib-type"/>
    <w:basedOn w:val="bib-corpstexte"/>
    <w:next w:val="bib-corpstexte"/>
    <w:qFormat/>
    <w:rsid w:val="00C20D8C"/>
    <w:pPr>
      <w:tabs>
        <w:tab w:val="left" w:pos="2268"/>
        <w:tab w:val="left" w:pos="4820"/>
      </w:tabs>
      <w:ind w:left="1418"/>
    </w:pPr>
  </w:style>
  <w:style w:type="paragraph" w:customStyle="1" w:styleId="bib-etat1ce">
    <w:name w:val="bib-etat1_ce"/>
    <w:basedOn w:val="bib-corpstexte"/>
    <w:qFormat/>
    <w:rsid w:val="00D767C5"/>
    <w:pPr>
      <w:jc w:val="center"/>
    </w:pPr>
  </w:style>
  <w:style w:type="paragraph" w:customStyle="1" w:styleId="bib-etat2ce">
    <w:name w:val="bib-etat2_ce"/>
    <w:basedOn w:val="bib-corpstexte"/>
    <w:qFormat/>
    <w:rsid w:val="00D767C5"/>
    <w:pPr>
      <w:ind w:left="1418"/>
    </w:pPr>
  </w:style>
  <w:style w:type="paragraph" w:customStyle="1" w:styleId="bib-etatcorpstexte">
    <w:name w:val="bib-etat_corps_texte"/>
    <w:basedOn w:val="bib-corpstexte"/>
    <w:qFormat/>
    <w:rsid w:val="0030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13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eruellemarine/Documents/Observatoire/constat_et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7C986CEF471954481447E6B87C8D5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8DE8C50-8515-BC48-8085-0FF2615E11FA}"/>
      </w:docPartPr>
      <w:docPartBody>
        <w:p w:rsidR="00F76C7F" w:rsidRDefault="00807B06">
          <w:pPr>
            <w:pStyle w:val="27C986CEF471954481447E6B87C8D5D1"/>
          </w:pPr>
          <w:r w:rsidRPr="00BF7A4E">
            <w:rPr>
              <w:color w:val="808080" w:themeColor="background1" w:themeShade="80"/>
            </w:rPr>
            <w:t>Cliquez ou appuyez ici pour entrer du texte.</w:t>
          </w:r>
        </w:p>
      </w:docPartBody>
    </w:docPart>
    <w:docPart>
      <w:docPartPr>
        <w:name w:val="6450783B20988B4098519223238092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2D66D3-B4D7-DD46-9D12-F555C24A1CBD}"/>
      </w:docPartPr>
      <w:docPartBody>
        <w:p w:rsidR="00F76C7F" w:rsidRDefault="00807B06">
          <w:pPr>
            <w:pStyle w:val="6450783B20988B409851922323809244"/>
          </w:pPr>
          <w:r w:rsidRPr="0076646C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7EFC536253E3141BFF91C1BC7AE51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5E01CC-C4AA-8146-AEE5-EF46A0D32AC9}"/>
      </w:docPartPr>
      <w:docPartBody>
        <w:p w:rsidR="00F76C7F" w:rsidRDefault="00807B06">
          <w:pPr>
            <w:pStyle w:val="17EFC536253E3141BFF91C1BC7AE513C"/>
          </w:pPr>
          <w:r w:rsidRPr="008C14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B5E898AE55D444DAE28B3BEFC4782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0827D4-1C24-9A40-BDD6-274789B54B4E}"/>
      </w:docPartPr>
      <w:docPartBody>
        <w:p w:rsidR="00F76C7F" w:rsidRDefault="00807B06">
          <w:pPr>
            <w:pStyle w:val="CB5E898AE55D444DAE28B3BEFC478237"/>
          </w:pPr>
          <w:r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p>
      </w:docPartBody>
    </w:docPart>
    <w:docPart>
      <w:docPartPr>
        <w:name w:val="B10D2D17CD667246BE48260934260B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4549D6-CE90-554D-832D-68431609CD87}"/>
      </w:docPartPr>
      <w:docPartBody>
        <w:p w:rsidR="00F76C7F" w:rsidRDefault="00807B06">
          <w:pPr>
            <w:pStyle w:val="B10D2D17CD667246BE48260934260B88"/>
          </w:pPr>
          <w:r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p>
      </w:docPartBody>
    </w:docPart>
    <w:docPart>
      <w:docPartPr>
        <w:name w:val="29E9598FF8F8B8498C6DA70B9439013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ABA353-6FDD-154C-825F-A79A15E991C5}"/>
      </w:docPartPr>
      <w:docPartBody>
        <w:p w:rsidR="00F76C7F" w:rsidRDefault="00807B06">
          <w:pPr>
            <w:pStyle w:val="29E9598FF8F8B8498C6DA70B94390134"/>
          </w:pPr>
          <w:r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p>
      </w:docPartBody>
    </w:docPart>
    <w:docPart>
      <w:docPartPr>
        <w:name w:val="77136AB51008EC48B73AED4F9E59F5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97B9514-DD59-CD45-8974-D28EDAB74E99}"/>
      </w:docPartPr>
      <w:docPartBody>
        <w:p w:rsidR="00F76C7F" w:rsidRDefault="00807B06">
          <w:pPr>
            <w:pStyle w:val="77136AB51008EC48B73AED4F9E59F5E3"/>
          </w:pPr>
          <w:r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p>
      </w:docPartBody>
    </w:docPart>
    <w:docPart>
      <w:docPartPr>
        <w:name w:val="5CA89EECF70064438E92C6279DC4F4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6183ED-F3AC-D743-A821-B431F11EADDA}"/>
      </w:docPartPr>
      <w:docPartBody>
        <w:p w:rsidR="00F76C7F" w:rsidRDefault="00807B06">
          <w:pPr>
            <w:pStyle w:val="5CA89EECF70064438E92C6279DC4F43B"/>
          </w:pPr>
          <w:r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p>
      </w:docPartBody>
    </w:docPart>
    <w:docPart>
      <w:docPartPr>
        <w:name w:val="1EB1F307C8BCEA469C50D2EA1EEBB7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D50AB0-BF1B-2E4F-98EA-8A81984E4D54}"/>
      </w:docPartPr>
      <w:docPartBody>
        <w:p w:rsidR="00F76C7F" w:rsidRDefault="00807B06">
          <w:pPr>
            <w:pStyle w:val="1EB1F307C8BCEA469C50D2EA1EEBB756"/>
          </w:pPr>
          <w:r w:rsidRPr="00BF7A4E">
            <w:rPr>
              <w:rStyle w:val="Textedelespacerserv"/>
              <w:color w:val="808080" w:themeColor="background1" w:themeShade="80"/>
            </w:rPr>
            <w:t>Cliquez ici pour entrer du texte.</w:t>
          </w:r>
        </w:p>
      </w:docPartBody>
    </w:docPart>
    <w:docPart>
      <w:docPartPr>
        <w:name w:val="8268B84904AFD44EA514A4930F5192D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47A3AE-CEA0-6343-855B-835D988F582D}"/>
      </w:docPartPr>
      <w:docPartBody>
        <w:p w:rsidR="00F76C7F" w:rsidRDefault="00807B06">
          <w:pPr>
            <w:pStyle w:val="8268B84904AFD44EA514A4930F5192DA"/>
          </w:pPr>
          <w:r w:rsidRPr="00BF7A4E">
            <w:rPr>
              <w:rStyle w:val="Textedelespacerserv"/>
              <w:color w:val="808080" w:themeColor="background1" w:themeShade="80"/>
            </w:rPr>
            <w:t>Poids</w:t>
          </w:r>
        </w:p>
      </w:docPartBody>
    </w:docPart>
    <w:docPart>
      <w:docPartPr>
        <w:name w:val="15FAE509D2686343A16501B68B7A4AB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01D7FD-44C6-EB4E-8EA1-CEB3744E3E03}"/>
      </w:docPartPr>
      <w:docPartBody>
        <w:p w:rsidR="00F76C7F" w:rsidRDefault="00807B06">
          <w:pPr>
            <w:pStyle w:val="15FAE509D2686343A16501B68B7A4AB7"/>
          </w:pPr>
          <w:r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p>
      </w:docPartBody>
    </w:docPart>
    <w:docPart>
      <w:docPartPr>
        <w:name w:val="3E103FFF957A004A8B792918CC0495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A94DC1-D735-394F-8A05-918AD1A38F08}"/>
      </w:docPartPr>
      <w:docPartBody>
        <w:p w:rsidR="00F76C7F" w:rsidRDefault="00807B06">
          <w:pPr>
            <w:pStyle w:val="3E103FFF957A004A8B792918CC049521"/>
          </w:pPr>
          <w:r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p>
      </w:docPartBody>
    </w:docPart>
    <w:docPart>
      <w:docPartPr>
        <w:name w:val="0EECB5DE4271944385DBD53D2B53BE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5053F4-0D7B-8649-8F27-20BB29D84757}"/>
      </w:docPartPr>
      <w:docPartBody>
        <w:p w:rsidR="00F76C7F" w:rsidRDefault="00807B06">
          <w:pPr>
            <w:pStyle w:val="0EECB5DE4271944385DBD53D2B53BED2"/>
          </w:pPr>
          <w:r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p>
      </w:docPartBody>
    </w:docPart>
    <w:docPart>
      <w:docPartPr>
        <w:name w:val="34CF2A0B78572B4BA4DD291704F64B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5409150-F2CF-E34B-AF6F-0AC29798CED1}"/>
      </w:docPartPr>
      <w:docPartBody>
        <w:p w:rsidR="00F76C7F" w:rsidRDefault="00807B06">
          <w:pPr>
            <w:pStyle w:val="34CF2A0B78572B4BA4DD291704F64B9E"/>
          </w:pPr>
          <w:r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p>
      </w:docPartBody>
    </w:docPart>
    <w:docPart>
      <w:docPartPr>
        <w:name w:val="39826E6AA77F994CA510BC1B1CDE257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64871A9-9578-CA42-948B-4A1AE22F297C}"/>
      </w:docPartPr>
      <w:docPartBody>
        <w:p w:rsidR="00F76C7F" w:rsidRDefault="00807B06">
          <w:pPr>
            <w:pStyle w:val="39826E6AA77F994CA510BC1B1CDE2572"/>
          </w:pPr>
          <w:r w:rsidRPr="00BF7A4E">
            <w:rPr>
              <w:color w:val="808080" w:themeColor="background1" w:themeShade="80"/>
            </w:rPr>
            <w:t>Nom Prénom</w:t>
          </w:r>
        </w:p>
      </w:docPartBody>
    </w:docPart>
    <w:docPart>
      <w:docPartPr>
        <w:name w:val="B41D183C814B7D44B3D6234606B12C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FB2C02-58CB-774D-9491-C550B5490957}"/>
      </w:docPartPr>
      <w:docPartBody>
        <w:p w:rsidR="00F76C7F" w:rsidRDefault="00807B06">
          <w:pPr>
            <w:pStyle w:val="B41D183C814B7D44B3D6234606B12C15"/>
          </w:pPr>
          <w:r w:rsidRPr="00BF7A4E">
            <w:rPr>
              <w:color w:val="808080" w:themeColor="background1" w:themeShade="80"/>
            </w:rPr>
            <w:t>Qualité</w:t>
          </w:r>
        </w:p>
      </w:docPartBody>
    </w:docPart>
    <w:docPart>
      <w:docPartPr>
        <w:name w:val="6C9A63A6EE16064FB0B6B9BFBB55E6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A62A169-58B9-6745-8C87-B1A92FC3CC58}"/>
      </w:docPartPr>
      <w:docPartBody>
        <w:p w:rsidR="00F76C7F" w:rsidRDefault="00807B06">
          <w:pPr>
            <w:pStyle w:val="6C9A63A6EE16064FB0B6B9BFBB55E66B"/>
          </w:pPr>
          <w:r w:rsidRPr="00BF7A4E">
            <w:rPr>
              <w:color w:val="808080" w:themeColor="background1" w:themeShade="80"/>
            </w:rPr>
            <w:t>Nom Prénom</w:t>
          </w:r>
        </w:p>
      </w:docPartBody>
    </w:docPart>
    <w:docPart>
      <w:docPartPr>
        <w:name w:val="FBDA80DFCD3D2D45ABFA497B4B1084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C29E73-BE66-A441-8D38-D2E0CFCF2739}"/>
      </w:docPartPr>
      <w:docPartBody>
        <w:p w:rsidR="00F76C7F" w:rsidRDefault="00807B06">
          <w:pPr>
            <w:pStyle w:val="FBDA80DFCD3D2D45ABFA497B4B10848A"/>
          </w:pPr>
          <w:r w:rsidRPr="00BF7A4E">
            <w:rPr>
              <w:color w:val="808080" w:themeColor="background1" w:themeShade="80"/>
            </w:rPr>
            <w:t>Qualité</w:t>
          </w:r>
        </w:p>
      </w:docPartBody>
    </w:docPart>
    <w:docPart>
      <w:docPartPr>
        <w:name w:val="B3E02BB83A6C5E4D921A1903784786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75DF292-AD59-104E-A1CA-08FACDB00FA7}"/>
      </w:docPartPr>
      <w:docPartBody>
        <w:p w:rsidR="00F76C7F" w:rsidRDefault="00807B06">
          <w:pPr>
            <w:pStyle w:val="B3E02BB83A6C5E4D921A1903784786F8"/>
          </w:pPr>
          <w:r w:rsidRPr="00377D4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9DF72E1A4D53F49A7D7A2E83DD160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A9F7B1-C29F-854C-B32A-D0B72F826209}"/>
      </w:docPartPr>
      <w:docPartBody>
        <w:p w:rsidR="00E02458" w:rsidRDefault="00A9242E" w:rsidP="00A9242E">
          <w:pPr>
            <w:pStyle w:val="49DF72E1A4D53F49A7D7A2E83DD16066"/>
          </w:pPr>
          <w:r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p>
      </w:docPartBody>
    </w:docPart>
    <w:docPart>
      <w:docPartPr>
        <w:name w:val="11448CEAD818F84990F336240F656E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82FEB0-0B2D-184B-AD25-1AAF995BE695}"/>
      </w:docPartPr>
      <w:docPartBody>
        <w:p w:rsidR="00E02458" w:rsidRDefault="00A9242E" w:rsidP="00A9242E">
          <w:pPr>
            <w:pStyle w:val="11448CEAD818F84990F336240F656ED1"/>
          </w:pPr>
          <w:r w:rsidRPr="00BF7A4E">
            <w:rPr>
              <w:color w:val="808080" w:themeColor="background1" w:themeShade="80"/>
            </w:rPr>
            <w:t>Nom Prénom</w:t>
          </w:r>
        </w:p>
      </w:docPartBody>
    </w:docPart>
    <w:docPart>
      <w:docPartPr>
        <w:name w:val="186C508520A255418D000F616F7BDD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E9663A-8A28-E44A-85FF-2296AA9700CD}"/>
      </w:docPartPr>
      <w:docPartBody>
        <w:p w:rsidR="00E02458" w:rsidRDefault="00A9242E" w:rsidP="00A9242E">
          <w:pPr>
            <w:pStyle w:val="186C508520A255418D000F616F7BDD9A"/>
          </w:pPr>
          <w:r w:rsidRPr="00BF7A4E">
            <w:rPr>
              <w:color w:val="808080" w:themeColor="background1" w:themeShade="80"/>
            </w:rPr>
            <w:t>Qualité</w:t>
          </w:r>
        </w:p>
      </w:docPartBody>
    </w:docPart>
    <w:docPart>
      <w:docPartPr>
        <w:name w:val="F4A51D402D5C394ABD9C0CF56CCB0D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5E9C64-1ABC-5048-92FC-6B885CC44D28}"/>
      </w:docPartPr>
      <w:docPartBody>
        <w:p w:rsidR="00E02458" w:rsidRDefault="00A9242E" w:rsidP="00A9242E">
          <w:pPr>
            <w:pStyle w:val="F4A51D402D5C394ABD9C0CF56CCB0D1B"/>
          </w:pPr>
          <w:r w:rsidRPr="00BF7A4E">
            <w:rPr>
              <w:color w:val="808080" w:themeColor="background1" w:themeShade="80"/>
            </w:rPr>
            <w:t>Nom Prénom</w:t>
          </w:r>
        </w:p>
      </w:docPartBody>
    </w:docPart>
    <w:docPart>
      <w:docPartPr>
        <w:name w:val="EEF2B5B634B93744904476958A38AEB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E2552B-013A-3A4C-A4A0-90B97C059F2E}"/>
      </w:docPartPr>
      <w:docPartBody>
        <w:p w:rsidR="00E02458" w:rsidRDefault="00A9242E" w:rsidP="00A9242E">
          <w:pPr>
            <w:pStyle w:val="EEF2B5B634B93744904476958A38AEB3"/>
          </w:pPr>
          <w:r w:rsidRPr="00BF7A4E">
            <w:rPr>
              <w:color w:val="808080" w:themeColor="background1" w:themeShade="80"/>
            </w:rPr>
            <w:t>Qualité</w:t>
          </w:r>
        </w:p>
      </w:docPartBody>
    </w:docPart>
    <w:docPart>
      <w:docPartPr>
        <w:name w:val="F6BE90F6904C45449027381D9314DD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C52CA2-4C7B-B14E-B328-2A63429D5F47}"/>
      </w:docPartPr>
      <w:docPartBody>
        <w:p w:rsidR="00E02458" w:rsidRDefault="00A9242E" w:rsidP="00A9242E">
          <w:pPr>
            <w:pStyle w:val="F6BE90F6904C45449027381D9314DD4A"/>
          </w:pPr>
          <w:r w:rsidRPr="00377D4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CE5280B6523AE47A5A914D2CA2B62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AE5D0A-6B81-A446-8887-524C26C78CF4}"/>
      </w:docPartPr>
      <w:docPartBody>
        <w:p w:rsidR="00E02458" w:rsidRDefault="00A9242E" w:rsidP="00A9242E">
          <w:pPr>
            <w:pStyle w:val="3CE5280B6523AE47A5A914D2CA2B6273"/>
          </w:pPr>
          <w:r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p>
      </w:docPartBody>
    </w:docPart>
    <w:docPart>
      <w:docPartPr>
        <w:name w:val="0BFEA9A38ADDF14D8FE80856F176DC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3ECBD0-7D51-5349-9F6A-380AD525B2F2}"/>
      </w:docPartPr>
      <w:docPartBody>
        <w:p w:rsidR="00E02458" w:rsidRDefault="00A9242E" w:rsidP="00A9242E">
          <w:pPr>
            <w:pStyle w:val="0BFEA9A38ADDF14D8FE80856F176DC48"/>
          </w:pPr>
          <w:r w:rsidRPr="00BF7A4E">
            <w:rPr>
              <w:color w:val="808080" w:themeColor="background1" w:themeShade="80"/>
            </w:rPr>
            <w:t>Nom Prénom</w:t>
          </w:r>
        </w:p>
      </w:docPartBody>
    </w:docPart>
    <w:docPart>
      <w:docPartPr>
        <w:name w:val="71B36CA7EFB0584593A2FA27E5F6CC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CBD60E-011A-ED4F-9ED6-75BF370C7C19}"/>
      </w:docPartPr>
      <w:docPartBody>
        <w:p w:rsidR="00E02458" w:rsidRDefault="00A9242E" w:rsidP="00A9242E">
          <w:pPr>
            <w:pStyle w:val="71B36CA7EFB0584593A2FA27E5F6CC0E"/>
          </w:pPr>
          <w:r w:rsidRPr="00BF7A4E">
            <w:rPr>
              <w:color w:val="808080" w:themeColor="background1" w:themeShade="80"/>
            </w:rPr>
            <w:t>Qualité</w:t>
          </w:r>
        </w:p>
      </w:docPartBody>
    </w:docPart>
    <w:docPart>
      <w:docPartPr>
        <w:name w:val="449DB71A49B4364A8E2979C0A2388E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69548F-E8D1-394A-A64B-494CB77FCF9E}"/>
      </w:docPartPr>
      <w:docPartBody>
        <w:p w:rsidR="00E02458" w:rsidRDefault="00A9242E" w:rsidP="00A9242E">
          <w:pPr>
            <w:pStyle w:val="449DB71A49B4364A8E2979C0A2388E89"/>
          </w:pPr>
          <w:r w:rsidRPr="00BF7A4E">
            <w:rPr>
              <w:color w:val="808080" w:themeColor="background1" w:themeShade="80"/>
            </w:rPr>
            <w:t>Nom Prénom</w:t>
          </w:r>
        </w:p>
      </w:docPartBody>
    </w:docPart>
    <w:docPart>
      <w:docPartPr>
        <w:name w:val="F84597F0C535CC4FBB44C85C577814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5ADD21-552A-6C47-9D3B-424E0883233C}"/>
      </w:docPartPr>
      <w:docPartBody>
        <w:p w:rsidR="00E02458" w:rsidRDefault="00A9242E" w:rsidP="00A9242E">
          <w:pPr>
            <w:pStyle w:val="F84597F0C535CC4FBB44C85C57781457"/>
          </w:pPr>
          <w:r w:rsidRPr="00BF7A4E">
            <w:rPr>
              <w:color w:val="808080" w:themeColor="background1" w:themeShade="80"/>
            </w:rPr>
            <w:t>Qualité</w:t>
          </w:r>
        </w:p>
      </w:docPartBody>
    </w:docPart>
    <w:docPart>
      <w:docPartPr>
        <w:name w:val="529BAA7C33885042B88B87059264F9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E15983-7A93-EC4A-87ED-986F767312AE}"/>
      </w:docPartPr>
      <w:docPartBody>
        <w:p w:rsidR="00E02458" w:rsidRDefault="00A9242E" w:rsidP="00A9242E">
          <w:pPr>
            <w:pStyle w:val="529BAA7C33885042B88B87059264F9C1"/>
          </w:pPr>
          <w:r w:rsidRPr="00377D4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70630BA5A1FAE49A975DAF1B8337E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9505C7-D81F-924C-A92E-6B1B2332779E}"/>
      </w:docPartPr>
      <w:docPartBody>
        <w:p w:rsidR="00E02458" w:rsidRDefault="00A9242E" w:rsidP="00A9242E">
          <w:pPr>
            <w:pStyle w:val="270630BA5A1FAE49A975DAF1B8337E04"/>
          </w:pPr>
          <w:r w:rsidRPr="00BF7A4E">
            <w:rPr>
              <w:rStyle w:val="Textedelespacerserv"/>
              <w:color w:val="808080" w:themeColor="background1" w:themeShade="80"/>
            </w:rPr>
            <w:t>Cliquez ou appuyez ici pour entrer du texte.</w:t>
          </w:r>
        </w:p>
      </w:docPartBody>
    </w:docPart>
    <w:docPart>
      <w:docPartPr>
        <w:name w:val="6671043CF5470A44B6D03FFB89E299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B71B67D-9CB0-E142-A6B0-1EA333AC8D44}"/>
      </w:docPartPr>
      <w:docPartBody>
        <w:p w:rsidR="00E02458" w:rsidRDefault="00A9242E" w:rsidP="00A9242E">
          <w:pPr>
            <w:pStyle w:val="6671043CF5470A44B6D03FFB89E299A1"/>
          </w:pPr>
          <w:r w:rsidRPr="00BF7A4E">
            <w:rPr>
              <w:color w:val="808080" w:themeColor="background1" w:themeShade="80"/>
            </w:rPr>
            <w:t>Nom Prénom</w:t>
          </w:r>
        </w:p>
      </w:docPartBody>
    </w:docPart>
    <w:docPart>
      <w:docPartPr>
        <w:name w:val="E89F9034FAA28142BC78604F5FBDB9D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34B8C6-BF50-1142-889B-0C068B28700B}"/>
      </w:docPartPr>
      <w:docPartBody>
        <w:p w:rsidR="00E02458" w:rsidRDefault="00A9242E" w:rsidP="00A9242E">
          <w:pPr>
            <w:pStyle w:val="E89F9034FAA28142BC78604F5FBDB9D6"/>
          </w:pPr>
          <w:r w:rsidRPr="00BF7A4E">
            <w:rPr>
              <w:color w:val="808080" w:themeColor="background1" w:themeShade="80"/>
            </w:rPr>
            <w:t>Qualité</w:t>
          </w:r>
        </w:p>
      </w:docPartBody>
    </w:docPart>
    <w:docPart>
      <w:docPartPr>
        <w:name w:val="62F3EF4A72D3EE4993F2D69FBF0551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C9627AF-BC20-9E4E-83D8-D7C944802713}"/>
      </w:docPartPr>
      <w:docPartBody>
        <w:p w:rsidR="00E02458" w:rsidRDefault="00A9242E" w:rsidP="00A9242E">
          <w:pPr>
            <w:pStyle w:val="62F3EF4A72D3EE4993F2D69FBF055122"/>
          </w:pPr>
          <w:r w:rsidRPr="00BF7A4E">
            <w:rPr>
              <w:color w:val="808080" w:themeColor="background1" w:themeShade="80"/>
            </w:rPr>
            <w:t>Nom Prénom</w:t>
          </w:r>
        </w:p>
      </w:docPartBody>
    </w:docPart>
    <w:docPart>
      <w:docPartPr>
        <w:name w:val="DE6399211BFA52438A27A0DA8516E9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853A11-9E0E-AB4E-9008-9ABCD5FCE33C}"/>
      </w:docPartPr>
      <w:docPartBody>
        <w:p w:rsidR="00E02458" w:rsidRDefault="00A9242E" w:rsidP="00A9242E">
          <w:pPr>
            <w:pStyle w:val="DE6399211BFA52438A27A0DA8516E9C9"/>
          </w:pPr>
          <w:r w:rsidRPr="00BF7A4E">
            <w:rPr>
              <w:color w:val="808080" w:themeColor="background1" w:themeShade="80"/>
            </w:rPr>
            <w:t>Qualité</w:t>
          </w:r>
        </w:p>
      </w:docPartBody>
    </w:docPart>
    <w:docPart>
      <w:docPartPr>
        <w:name w:val="8818F53C3A5B2849ABD9A858AD209B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3D9282-32FE-B549-A0F4-85F19237FB30}"/>
      </w:docPartPr>
      <w:docPartBody>
        <w:p w:rsidR="00E02458" w:rsidRDefault="00A9242E" w:rsidP="00A9242E">
          <w:pPr>
            <w:pStyle w:val="8818F53C3A5B2849ABD9A858AD209B55"/>
          </w:pPr>
          <w:r w:rsidRPr="00377D4E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06"/>
    <w:rsid w:val="003B77EB"/>
    <w:rsid w:val="00502DCF"/>
    <w:rsid w:val="005518A9"/>
    <w:rsid w:val="007B2376"/>
    <w:rsid w:val="00807B06"/>
    <w:rsid w:val="00A9242E"/>
    <w:rsid w:val="00E02458"/>
    <w:rsid w:val="00F7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7C986CEF471954481447E6B87C8D5D1">
    <w:name w:val="27C986CEF471954481447E6B87C8D5D1"/>
  </w:style>
  <w:style w:type="character" w:styleId="Textedelespacerserv">
    <w:name w:val="Placeholder Text"/>
    <w:basedOn w:val="Policepardfaut"/>
    <w:uiPriority w:val="99"/>
    <w:unhideWhenUsed/>
    <w:rsid w:val="00A9242E"/>
    <w:rPr>
      <w:color w:val="808080"/>
    </w:rPr>
  </w:style>
  <w:style w:type="paragraph" w:customStyle="1" w:styleId="6450783B20988B409851922323809244">
    <w:name w:val="6450783B20988B409851922323809244"/>
  </w:style>
  <w:style w:type="paragraph" w:customStyle="1" w:styleId="17EFC536253E3141BFF91C1BC7AE513C">
    <w:name w:val="17EFC536253E3141BFF91C1BC7AE513C"/>
  </w:style>
  <w:style w:type="paragraph" w:customStyle="1" w:styleId="CB5E898AE55D444DAE28B3BEFC478237">
    <w:name w:val="CB5E898AE55D444DAE28B3BEFC478237"/>
  </w:style>
  <w:style w:type="paragraph" w:customStyle="1" w:styleId="B10D2D17CD667246BE48260934260B88">
    <w:name w:val="B10D2D17CD667246BE48260934260B88"/>
  </w:style>
  <w:style w:type="paragraph" w:customStyle="1" w:styleId="29E9598FF8F8B8498C6DA70B94390134">
    <w:name w:val="29E9598FF8F8B8498C6DA70B94390134"/>
  </w:style>
  <w:style w:type="paragraph" w:customStyle="1" w:styleId="77136AB51008EC48B73AED4F9E59F5E3">
    <w:name w:val="77136AB51008EC48B73AED4F9E59F5E3"/>
  </w:style>
  <w:style w:type="paragraph" w:customStyle="1" w:styleId="5CA89EECF70064438E92C6279DC4F43B">
    <w:name w:val="5CA89EECF70064438E92C6279DC4F43B"/>
  </w:style>
  <w:style w:type="paragraph" w:customStyle="1" w:styleId="1EB1F307C8BCEA469C50D2EA1EEBB756">
    <w:name w:val="1EB1F307C8BCEA469C50D2EA1EEBB756"/>
  </w:style>
  <w:style w:type="paragraph" w:customStyle="1" w:styleId="8268B84904AFD44EA514A4930F5192DA">
    <w:name w:val="8268B84904AFD44EA514A4930F5192DA"/>
  </w:style>
  <w:style w:type="paragraph" w:customStyle="1" w:styleId="15FAE509D2686343A16501B68B7A4AB7">
    <w:name w:val="15FAE509D2686343A16501B68B7A4AB7"/>
  </w:style>
  <w:style w:type="paragraph" w:customStyle="1" w:styleId="3E103FFF957A004A8B792918CC049521">
    <w:name w:val="3E103FFF957A004A8B792918CC049521"/>
  </w:style>
  <w:style w:type="paragraph" w:customStyle="1" w:styleId="0EECB5DE4271944385DBD53D2B53BED2">
    <w:name w:val="0EECB5DE4271944385DBD53D2B53BED2"/>
  </w:style>
  <w:style w:type="paragraph" w:customStyle="1" w:styleId="34CF2A0B78572B4BA4DD291704F64B9E">
    <w:name w:val="34CF2A0B78572B4BA4DD291704F64B9E"/>
  </w:style>
  <w:style w:type="paragraph" w:customStyle="1" w:styleId="39826E6AA77F994CA510BC1B1CDE2572">
    <w:name w:val="39826E6AA77F994CA510BC1B1CDE2572"/>
  </w:style>
  <w:style w:type="paragraph" w:customStyle="1" w:styleId="B41D183C814B7D44B3D6234606B12C15">
    <w:name w:val="B41D183C814B7D44B3D6234606B12C15"/>
  </w:style>
  <w:style w:type="paragraph" w:customStyle="1" w:styleId="6C9A63A6EE16064FB0B6B9BFBB55E66B">
    <w:name w:val="6C9A63A6EE16064FB0B6B9BFBB55E66B"/>
  </w:style>
  <w:style w:type="paragraph" w:customStyle="1" w:styleId="FBDA80DFCD3D2D45ABFA497B4B10848A">
    <w:name w:val="FBDA80DFCD3D2D45ABFA497B4B10848A"/>
  </w:style>
  <w:style w:type="paragraph" w:customStyle="1" w:styleId="B3E02BB83A6C5E4D921A1903784786F8">
    <w:name w:val="B3E02BB83A6C5E4D921A1903784786F8"/>
  </w:style>
  <w:style w:type="paragraph" w:customStyle="1" w:styleId="49DF72E1A4D53F49A7D7A2E83DD16066">
    <w:name w:val="49DF72E1A4D53F49A7D7A2E83DD16066"/>
    <w:rsid w:val="00A9242E"/>
  </w:style>
  <w:style w:type="paragraph" w:customStyle="1" w:styleId="11448CEAD818F84990F336240F656ED1">
    <w:name w:val="11448CEAD818F84990F336240F656ED1"/>
    <w:rsid w:val="00A9242E"/>
  </w:style>
  <w:style w:type="paragraph" w:customStyle="1" w:styleId="186C508520A255418D000F616F7BDD9A">
    <w:name w:val="186C508520A255418D000F616F7BDD9A"/>
    <w:rsid w:val="00A9242E"/>
  </w:style>
  <w:style w:type="paragraph" w:customStyle="1" w:styleId="F4A51D402D5C394ABD9C0CF56CCB0D1B">
    <w:name w:val="F4A51D402D5C394ABD9C0CF56CCB0D1B"/>
    <w:rsid w:val="00A9242E"/>
  </w:style>
  <w:style w:type="paragraph" w:customStyle="1" w:styleId="EEF2B5B634B93744904476958A38AEB3">
    <w:name w:val="EEF2B5B634B93744904476958A38AEB3"/>
    <w:rsid w:val="00A9242E"/>
  </w:style>
  <w:style w:type="paragraph" w:customStyle="1" w:styleId="F6BE90F6904C45449027381D9314DD4A">
    <w:name w:val="F6BE90F6904C45449027381D9314DD4A"/>
    <w:rsid w:val="00A9242E"/>
  </w:style>
  <w:style w:type="paragraph" w:customStyle="1" w:styleId="3CE5280B6523AE47A5A914D2CA2B6273">
    <w:name w:val="3CE5280B6523AE47A5A914D2CA2B6273"/>
    <w:rsid w:val="00A9242E"/>
  </w:style>
  <w:style w:type="paragraph" w:customStyle="1" w:styleId="0BFEA9A38ADDF14D8FE80856F176DC48">
    <w:name w:val="0BFEA9A38ADDF14D8FE80856F176DC48"/>
    <w:rsid w:val="00A9242E"/>
  </w:style>
  <w:style w:type="paragraph" w:customStyle="1" w:styleId="71B36CA7EFB0584593A2FA27E5F6CC0E">
    <w:name w:val="71B36CA7EFB0584593A2FA27E5F6CC0E"/>
    <w:rsid w:val="00A9242E"/>
  </w:style>
  <w:style w:type="paragraph" w:customStyle="1" w:styleId="449DB71A49B4364A8E2979C0A2388E89">
    <w:name w:val="449DB71A49B4364A8E2979C0A2388E89"/>
    <w:rsid w:val="00A9242E"/>
  </w:style>
  <w:style w:type="paragraph" w:customStyle="1" w:styleId="F84597F0C535CC4FBB44C85C57781457">
    <w:name w:val="F84597F0C535CC4FBB44C85C57781457"/>
    <w:rsid w:val="00A9242E"/>
  </w:style>
  <w:style w:type="paragraph" w:customStyle="1" w:styleId="529BAA7C33885042B88B87059264F9C1">
    <w:name w:val="529BAA7C33885042B88B87059264F9C1"/>
    <w:rsid w:val="00A9242E"/>
  </w:style>
  <w:style w:type="paragraph" w:customStyle="1" w:styleId="270630BA5A1FAE49A975DAF1B8337E04">
    <w:name w:val="270630BA5A1FAE49A975DAF1B8337E04"/>
    <w:rsid w:val="00A9242E"/>
  </w:style>
  <w:style w:type="paragraph" w:customStyle="1" w:styleId="6671043CF5470A44B6D03FFB89E299A1">
    <w:name w:val="6671043CF5470A44B6D03FFB89E299A1"/>
    <w:rsid w:val="00A9242E"/>
  </w:style>
  <w:style w:type="paragraph" w:customStyle="1" w:styleId="E89F9034FAA28142BC78604F5FBDB9D6">
    <w:name w:val="E89F9034FAA28142BC78604F5FBDB9D6"/>
    <w:rsid w:val="00A9242E"/>
  </w:style>
  <w:style w:type="paragraph" w:customStyle="1" w:styleId="62F3EF4A72D3EE4993F2D69FBF055122">
    <w:name w:val="62F3EF4A72D3EE4993F2D69FBF055122"/>
    <w:rsid w:val="00A9242E"/>
  </w:style>
  <w:style w:type="paragraph" w:customStyle="1" w:styleId="DE6399211BFA52438A27A0DA8516E9C9">
    <w:name w:val="DE6399211BFA52438A27A0DA8516E9C9"/>
    <w:rsid w:val="00A9242E"/>
  </w:style>
  <w:style w:type="paragraph" w:customStyle="1" w:styleId="8818F53C3A5B2849ABD9A858AD209B55">
    <w:name w:val="8818F53C3A5B2849ABD9A858AD209B55"/>
    <w:rsid w:val="00A924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A61D8-984A-43C0-AD58-618AE4303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constat_etat.dotx</Template>
  <TotalTime>14</TotalTime>
  <Pages>5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OBSPM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Batch2 IdéesCulture</cp:lastModifiedBy>
  <cp:revision>5</cp:revision>
  <cp:lastPrinted>2018-05-16T13:10:00Z</cp:lastPrinted>
  <dcterms:created xsi:type="dcterms:W3CDTF">2021-05-06T12:48:00Z</dcterms:created>
  <dcterms:modified xsi:type="dcterms:W3CDTF">2021-05-27T12:21:00Z</dcterms:modified>
</cp:coreProperties>
</file>